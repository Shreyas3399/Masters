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0A3C3" w14:textId="5B4CA2AA" w:rsidR="008C29B0" w:rsidRDefault="00451496">
      <w:pPr>
        <w:pStyle w:val="Date"/>
      </w:pPr>
      <w:r>
        <w:t>03/03/2023</w:t>
      </w:r>
      <w:r w:rsidR="006E4DDC">
        <w:tab/>
        <w:t xml:space="preserve">Shreyas </w:t>
      </w:r>
      <w:proofErr w:type="spellStart"/>
      <w:r w:rsidR="006E4DDC">
        <w:t>Belkune</w:t>
      </w:r>
      <w:proofErr w:type="spellEnd"/>
      <w:r w:rsidR="006E4DDC">
        <w:tab/>
        <w:t>sb2660@rit.edu</w:t>
      </w:r>
    </w:p>
    <w:p w14:paraId="2D131DF9" w14:textId="5171A3EF" w:rsidR="00406FE4" w:rsidRDefault="00451496">
      <w:pPr>
        <w:pStyle w:val="Title"/>
      </w:pPr>
      <w:r>
        <w:t>Project 3</w:t>
      </w:r>
    </w:p>
    <w:p w14:paraId="25FB404D" w14:textId="2E498BFF" w:rsidR="00F0144C" w:rsidRDefault="00451496" w:rsidP="00F0144C">
      <w:pPr>
        <w:pStyle w:val="Heading1"/>
      </w:pPr>
      <w:r>
        <w:t>Task 1</w:t>
      </w:r>
    </w:p>
    <w:p w14:paraId="568C7939" w14:textId="177F438D" w:rsidR="00F0144C" w:rsidRDefault="00F0144C" w:rsidP="00F0144C">
      <w:pPr>
        <w:pStyle w:val="Heading1"/>
        <w:numPr>
          <w:ilvl w:val="0"/>
          <w:numId w:val="0"/>
        </w:numPr>
        <w:ind w:left="360"/>
      </w:pPr>
      <w:r>
        <w:t>Code has been attached with the zip</w:t>
      </w:r>
    </w:p>
    <w:p w14:paraId="5319C668" w14:textId="05732AE8" w:rsidR="008C29B0" w:rsidRDefault="00451496">
      <w:r w:rsidRPr="00451496">
        <w:drawing>
          <wp:inline distT="0" distB="0" distL="0" distR="0" wp14:anchorId="728E5E71" wp14:editId="5D043507">
            <wp:extent cx="4867835" cy="160796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254" cy="16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C632" w14:textId="281C675A" w:rsidR="00451496" w:rsidRDefault="00451496">
      <w:r w:rsidRPr="00451496">
        <w:drawing>
          <wp:inline distT="0" distB="0" distL="0" distR="0" wp14:anchorId="06302340" wp14:editId="5CF7C3B9">
            <wp:extent cx="4867275" cy="1839304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764" cy="18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A4AF" w14:textId="4DF91452" w:rsidR="00451496" w:rsidRDefault="00451496">
      <w:r w:rsidRPr="00451496">
        <w:drawing>
          <wp:inline distT="0" distB="0" distL="0" distR="0" wp14:anchorId="1603DBAB" wp14:editId="2C54D842">
            <wp:extent cx="4867275" cy="189902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770" cy="19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7E67" w14:textId="2EFA8DCF" w:rsidR="00451496" w:rsidRDefault="00451496">
      <w:r w:rsidRPr="00451496">
        <w:lastRenderedPageBreak/>
        <w:drawing>
          <wp:inline distT="0" distB="0" distL="0" distR="0" wp14:anchorId="3A9250BD" wp14:editId="186327CC">
            <wp:extent cx="4867275" cy="875997"/>
            <wp:effectExtent l="0" t="0" r="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918" cy="8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9BA" w14:textId="258372C2" w:rsidR="00451496" w:rsidRDefault="00451496">
      <w:r w:rsidRPr="00451496">
        <w:drawing>
          <wp:inline distT="0" distB="0" distL="0" distR="0" wp14:anchorId="3ED63CC4" wp14:editId="5EFAB788">
            <wp:extent cx="4894729" cy="2308001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711" cy="23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764B" w14:textId="1AAD5BE2" w:rsidR="008C29B0" w:rsidRDefault="008C29B0" w:rsidP="00451496">
      <w:pPr>
        <w:pStyle w:val="Heading2"/>
        <w:numPr>
          <w:ilvl w:val="0"/>
          <w:numId w:val="0"/>
        </w:numPr>
        <w:ind w:left="720" w:hanging="360"/>
      </w:pPr>
    </w:p>
    <w:p w14:paraId="66752B21" w14:textId="468B4F86" w:rsidR="00F0144C" w:rsidRDefault="00451496" w:rsidP="00F0144C">
      <w:pPr>
        <w:pStyle w:val="Heading1"/>
      </w:pPr>
      <w:r>
        <w:t>Task 2</w:t>
      </w:r>
    </w:p>
    <w:p w14:paraId="6976941B" w14:textId="0E4722FE" w:rsidR="00F0144C" w:rsidRDefault="00F0144C" w:rsidP="00F0144C">
      <w:pPr>
        <w:pStyle w:val="Heading1"/>
        <w:numPr>
          <w:ilvl w:val="0"/>
          <w:numId w:val="0"/>
        </w:numPr>
        <w:ind w:left="360"/>
      </w:pPr>
      <w:r>
        <w:t>Bridge Logs are attached with the zip</w:t>
      </w:r>
      <w:r w:rsidR="004A1960">
        <w:t>. (Host logs too big to be attached, hence screenshot attached)</w:t>
      </w:r>
    </w:p>
    <w:p w14:paraId="095F8B6E" w14:textId="45393B97" w:rsidR="0042223B" w:rsidRDefault="0042223B" w:rsidP="0042223B">
      <w:pPr>
        <w:pStyle w:val="Heading1"/>
        <w:numPr>
          <w:ilvl w:val="0"/>
          <w:numId w:val="0"/>
        </w:numPr>
        <w:ind w:left="360"/>
      </w:pPr>
      <w:r w:rsidRPr="0042223B">
        <w:drawing>
          <wp:inline distT="0" distB="0" distL="0" distR="0" wp14:anchorId="469F19A0" wp14:editId="13194B56">
            <wp:extent cx="5002306" cy="2374937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892" cy="23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F216" w14:textId="5E6176BA" w:rsidR="004A1960" w:rsidRDefault="004A1960" w:rsidP="0042223B">
      <w:pPr>
        <w:pStyle w:val="Heading1"/>
        <w:numPr>
          <w:ilvl w:val="0"/>
          <w:numId w:val="0"/>
        </w:numPr>
        <w:ind w:left="360"/>
      </w:pPr>
      <w:r w:rsidRPr="004A1960">
        <w:lastRenderedPageBreak/>
        <w:drawing>
          <wp:inline distT="0" distB="0" distL="0" distR="0" wp14:anchorId="5C1495D6" wp14:editId="1ADE7ED1">
            <wp:extent cx="4497522" cy="29718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90" cy="29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BCA6" w14:textId="6D6F36E9" w:rsidR="00BE6AD2" w:rsidRDefault="00BE6AD2" w:rsidP="0042223B">
      <w:pPr>
        <w:pStyle w:val="Heading1"/>
        <w:numPr>
          <w:ilvl w:val="0"/>
          <w:numId w:val="0"/>
        </w:numPr>
        <w:ind w:left="360"/>
      </w:pPr>
      <w:r w:rsidRPr="00F0144C">
        <w:drawing>
          <wp:inline distT="0" distB="0" distL="0" distR="0" wp14:anchorId="5E9A8566" wp14:editId="68FC8487">
            <wp:extent cx="4538382" cy="21142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752" cy="21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12E5" w14:textId="6E2C47A6" w:rsidR="008C29B0" w:rsidRDefault="00752C08" w:rsidP="00451496">
      <w:r w:rsidRPr="00752C08">
        <w:lastRenderedPageBreak/>
        <w:drawing>
          <wp:inline distT="0" distB="0" distL="0" distR="0" wp14:anchorId="74811681" wp14:editId="7CA97154">
            <wp:extent cx="4242547" cy="367294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544" cy="36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9D1F" w14:textId="6C3D35E8" w:rsidR="00F0144C" w:rsidRDefault="00F0144C" w:rsidP="00451496">
      <w:r>
        <w:t>Ageing timer drop can be seen prominently</w:t>
      </w:r>
      <w:r w:rsidR="00BE6AD2">
        <w:t>.</w:t>
      </w:r>
    </w:p>
    <w:p w14:paraId="08C6F4AA" w14:textId="1279B68A" w:rsidR="00752C08" w:rsidRDefault="00752C08" w:rsidP="00451496">
      <w:r w:rsidRPr="00752C08">
        <w:drawing>
          <wp:inline distT="0" distB="0" distL="0" distR="0" wp14:anchorId="38DC3D6E" wp14:editId="553CA458">
            <wp:extent cx="4281609" cy="3032311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052" cy="30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7531" w14:textId="1008C753" w:rsidR="00752C08" w:rsidRDefault="00752C08" w:rsidP="00451496"/>
    <w:p w14:paraId="25DD26DB" w14:textId="77777777" w:rsidR="00F0144C" w:rsidRDefault="00F0144C" w:rsidP="00F0144C">
      <w:pPr>
        <w:pStyle w:val="Heading1"/>
        <w:numPr>
          <w:ilvl w:val="0"/>
          <w:numId w:val="0"/>
        </w:numPr>
      </w:pPr>
    </w:p>
    <w:p w14:paraId="3BD36B8E" w14:textId="0E5B8D4A" w:rsidR="00752C08" w:rsidRDefault="00752C08" w:rsidP="00F0144C">
      <w:pPr>
        <w:pStyle w:val="Heading1"/>
        <w:numPr>
          <w:ilvl w:val="0"/>
          <w:numId w:val="0"/>
        </w:numPr>
        <w:tabs>
          <w:tab w:val="left" w:pos="3452"/>
        </w:tabs>
      </w:pPr>
      <w:r>
        <w:lastRenderedPageBreak/>
        <w:t>Task 3</w:t>
      </w:r>
      <w:r w:rsidR="00F0144C">
        <w:tab/>
      </w:r>
    </w:p>
    <w:p w14:paraId="6947FC77" w14:textId="77777777" w:rsidR="00F0144C" w:rsidRDefault="00F0144C" w:rsidP="00F0144C">
      <w:pPr>
        <w:pStyle w:val="Heading1"/>
        <w:numPr>
          <w:ilvl w:val="0"/>
          <w:numId w:val="0"/>
        </w:numPr>
        <w:tabs>
          <w:tab w:val="left" w:pos="3452"/>
        </w:tabs>
      </w:pPr>
    </w:p>
    <w:p w14:paraId="21E26384" w14:textId="09AD3DFF" w:rsidR="00752C08" w:rsidRDefault="00752C08" w:rsidP="00752C08">
      <w:pPr>
        <w:pStyle w:val="Heading1"/>
        <w:numPr>
          <w:ilvl w:val="0"/>
          <w:numId w:val="0"/>
        </w:numPr>
        <w:ind w:left="360"/>
      </w:pPr>
      <w:r w:rsidRPr="00752C08">
        <w:drawing>
          <wp:inline distT="0" distB="0" distL="0" distR="0" wp14:anchorId="35527A83" wp14:editId="39738B55">
            <wp:extent cx="4501909" cy="1815353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0476" cy="182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0E2B" w14:textId="0C07B72F" w:rsidR="00F0144C" w:rsidRDefault="00F0144C" w:rsidP="00752C08">
      <w:pPr>
        <w:pStyle w:val="Heading1"/>
        <w:numPr>
          <w:ilvl w:val="0"/>
          <w:numId w:val="0"/>
        </w:numPr>
        <w:ind w:left="360"/>
      </w:pPr>
    </w:p>
    <w:p w14:paraId="620973EB" w14:textId="6A1795A1" w:rsidR="00E63546" w:rsidRDefault="00E63546" w:rsidP="00752C08">
      <w:pPr>
        <w:pStyle w:val="Heading1"/>
        <w:numPr>
          <w:ilvl w:val="0"/>
          <w:numId w:val="0"/>
        </w:numPr>
        <w:ind w:left="360"/>
      </w:pPr>
      <w:r w:rsidRPr="00E63546">
        <w:drawing>
          <wp:inline distT="0" distB="0" distL="0" distR="0" wp14:anchorId="023F0CDA" wp14:editId="236162CA">
            <wp:extent cx="4501515" cy="145100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404" cy="14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ED0" w14:textId="1B06FD14" w:rsidR="00E63546" w:rsidRDefault="00E63546" w:rsidP="00752C08">
      <w:pPr>
        <w:pStyle w:val="Heading1"/>
        <w:numPr>
          <w:ilvl w:val="0"/>
          <w:numId w:val="0"/>
        </w:numPr>
        <w:ind w:left="360"/>
      </w:pPr>
      <w:r w:rsidRPr="00E63546">
        <w:drawing>
          <wp:inline distT="0" distB="0" distL="0" distR="0" wp14:anchorId="4C99A1E3" wp14:editId="199C44C5">
            <wp:extent cx="4501515" cy="2447699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2918" cy="24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4FD" w14:textId="6D0B9AC4" w:rsidR="00E63546" w:rsidRDefault="00E63546" w:rsidP="00752C08">
      <w:pPr>
        <w:pStyle w:val="Heading1"/>
        <w:numPr>
          <w:ilvl w:val="0"/>
          <w:numId w:val="0"/>
        </w:numPr>
        <w:ind w:left="360"/>
      </w:pPr>
      <w:r w:rsidRPr="00E63546">
        <w:lastRenderedPageBreak/>
        <w:drawing>
          <wp:inline distT="0" distB="0" distL="0" distR="0" wp14:anchorId="747B0CA5" wp14:editId="079F5B74">
            <wp:extent cx="4336676" cy="2180384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532" cy="21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31C8" w14:textId="764197D0" w:rsidR="00F0144C" w:rsidRDefault="00F0144C" w:rsidP="00F0144C">
      <w:pPr>
        <w:pStyle w:val="Heading3"/>
        <w:numPr>
          <w:ilvl w:val="0"/>
          <w:numId w:val="0"/>
        </w:numPr>
      </w:pPr>
    </w:p>
    <w:p w14:paraId="4D6A0555" w14:textId="775B6578" w:rsidR="00F0144C" w:rsidRDefault="00F0144C" w:rsidP="00F0144C">
      <w:pPr>
        <w:pStyle w:val="Heading3"/>
        <w:numPr>
          <w:ilvl w:val="0"/>
          <w:numId w:val="0"/>
        </w:numPr>
      </w:pPr>
    </w:p>
    <w:p w14:paraId="08509366" w14:textId="0FD966FB" w:rsidR="00F0144C" w:rsidRDefault="00F0144C" w:rsidP="00F0144C">
      <w:pPr>
        <w:pStyle w:val="Heading1"/>
      </w:pPr>
      <w:r>
        <w:t>OBSERVATIONS</w:t>
      </w:r>
    </w:p>
    <w:p w14:paraId="300A9E4E" w14:textId="77777777" w:rsidR="00406FE4" w:rsidRDefault="00F0144C" w:rsidP="00F0144C">
      <w:pPr>
        <w:pStyle w:val="Heading2"/>
      </w:pPr>
      <w:r>
        <w:t xml:space="preserve">TASK 1 – </w:t>
      </w:r>
    </w:p>
    <w:p w14:paraId="225052AC" w14:textId="052BF10C" w:rsidR="00F0144C" w:rsidRDefault="00F0144C" w:rsidP="00406FE4">
      <w:pPr>
        <w:pStyle w:val="Heading3"/>
      </w:pPr>
      <w:r>
        <w:t>We configure everything and check if everything</w:t>
      </w:r>
      <w:r w:rsidR="00406FE4">
        <w:t xml:space="preserve"> works by using the ping command.</w:t>
      </w:r>
    </w:p>
    <w:p w14:paraId="56A54A80" w14:textId="72CC0724" w:rsidR="00406FE4" w:rsidRDefault="00406FE4" w:rsidP="00406FE4">
      <w:pPr>
        <w:pStyle w:val="Heading3"/>
      </w:pPr>
      <w:r>
        <w:t>We use python to configure our host and bridge.</w:t>
      </w:r>
    </w:p>
    <w:p w14:paraId="546A198F" w14:textId="1C2C6083" w:rsidR="00406FE4" w:rsidRDefault="00406FE4" w:rsidP="00406FE4">
      <w:pPr>
        <w:pStyle w:val="Heading3"/>
      </w:pPr>
      <w:r>
        <w:t>We check the bridge connections and mac address of all hosts connected.</w:t>
      </w:r>
    </w:p>
    <w:p w14:paraId="6D7F30DE" w14:textId="545C6E55" w:rsidR="00406FE4" w:rsidRDefault="00406FE4" w:rsidP="00406FE4">
      <w:pPr>
        <w:pStyle w:val="Heading2"/>
      </w:pPr>
      <w:r>
        <w:t>TASK 2-</w:t>
      </w:r>
    </w:p>
    <w:p w14:paraId="7901933C" w14:textId="24FCC2AD" w:rsidR="00406FE4" w:rsidRDefault="00406FE4" w:rsidP="00406FE4">
      <w:pPr>
        <w:pStyle w:val="Heading3"/>
      </w:pPr>
      <w:r>
        <w:t>We run bridge monitor command to check for the log entries that are been added and discarded from the table by running the relevant command.</w:t>
      </w:r>
    </w:p>
    <w:p w14:paraId="0FC52724" w14:textId="3EBC8AA9" w:rsidR="00406FE4" w:rsidRDefault="00406FE4" w:rsidP="00406FE4">
      <w:pPr>
        <w:pStyle w:val="Heading3"/>
      </w:pPr>
      <w:r>
        <w:t>We save the logs in a file(attached in the zip).</w:t>
      </w:r>
    </w:p>
    <w:p w14:paraId="6220542D" w14:textId="247F3D2C" w:rsidR="00406FE4" w:rsidRDefault="00406FE4" w:rsidP="00406FE4">
      <w:pPr>
        <w:pStyle w:val="Heading3"/>
      </w:pPr>
      <w:r>
        <w:t xml:space="preserve">We do a </w:t>
      </w:r>
      <w:proofErr w:type="spellStart"/>
      <w:r>
        <w:t>TCPDump</w:t>
      </w:r>
      <w:proofErr w:type="spellEnd"/>
      <w:r>
        <w:t xml:space="preserve"> by adding the relevant code in the </w:t>
      </w:r>
      <w:proofErr w:type="spellStart"/>
      <w:r>
        <w:t>py</w:t>
      </w:r>
      <w:proofErr w:type="spellEnd"/>
      <w:r>
        <w:t xml:space="preserve"> file and the output of the same is stored in h1.text file (attached in the zip)</w:t>
      </w:r>
    </w:p>
    <w:p w14:paraId="405A7EF3" w14:textId="51C4C30D" w:rsidR="00406FE4" w:rsidRDefault="00406FE4" w:rsidP="00406FE4">
      <w:pPr>
        <w:pStyle w:val="Heading3"/>
      </w:pPr>
      <w:r>
        <w:t>Now we ping all and print the forwarding table</w:t>
      </w:r>
      <w:r w:rsidR="00BE6AD2">
        <w:t>.</w:t>
      </w:r>
    </w:p>
    <w:p w14:paraId="4475C0E6" w14:textId="3E26EDFD" w:rsidR="00BE6AD2" w:rsidRDefault="00BE6AD2" w:rsidP="00BE6AD2">
      <w:pPr>
        <w:pStyle w:val="Heading3"/>
      </w:pPr>
      <w:r>
        <w:t>We repeat the above step again and we see a considerable difference in the ageing table.</w:t>
      </w:r>
    </w:p>
    <w:p w14:paraId="7684DCF9" w14:textId="65684FE6" w:rsidR="00BE6AD2" w:rsidRDefault="00BE6AD2" w:rsidP="00BE6AD2">
      <w:pPr>
        <w:pStyle w:val="Heading2"/>
      </w:pPr>
      <w:r>
        <w:t xml:space="preserve">TASK 3- </w:t>
      </w:r>
    </w:p>
    <w:p w14:paraId="6DCE134D" w14:textId="4400E922" w:rsidR="00BE6AD2" w:rsidRDefault="00BE6AD2" w:rsidP="00BE6AD2">
      <w:pPr>
        <w:pStyle w:val="Heading3"/>
      </w:pPr>
      <w:r>
        <w:t>Install iperf packet.</w:t>
      </w:r>
    </w:p>
    <w:p w14:paraId="71FC8761" w14:textId="3E3485D7" w:rsidR="00BE6AD2" w:rsidRDefault="00BE6AD2" w:rsidP="00BE6AD2">
      <w:pPr>
        <w:pStyle w:val="Heading3"/>
      </w:pPr>
      <w:r>
        <w:t>We run the iperf commands.</w:t>
      </w:r>
    </w:p>
    <w:p w14:paraId="22E10124" w14:textId="68977A68" w:rsidR="00BE6AD2" w:rsidRDefault="00BE6AD2" w:rsidP="00BE6AD2">
      <w:pPr>
        <w:pStyle w:val="Heading3"/>
      </w:pPr>
      <w:r>
        <w:t>We look at the outputs carefully.</w:t>
      </w:r>
    </w:p>
    <w:p w14:paraId="1F8120A1" w14:textId="16265EB4" w:rsidR="00BE6AD2" w:rsidRDefault="00BE6AD2" w:rsidP="00BE6AD2">
      <w:pPr>
        <w:pStyle w:val="Heading3"/>
      </w:pPr>
      <w:r>
        <w:t xml:space="preserve">We run the iperf commands again with </w:t>
      </w:r>
      <w:proofErr w:type="spellStart"/>
      <w:r>
        <w:t>setageing</w:t>
      </w:r>
      <w:proofErr w:type="spellEnd"/>
      <w:r>
        <w:t xml:space="preserve"> set to Zero.</w:t>
      </w:r>
    </w:p>
    <w:p w14:paraId="590BDAA8" w14:textId="10B36CF2" w:rsidR="00BE6AD2" w:rsidRDefault="00BE6AD2" w:rsidP="00BE6AD2">
      <w:pPr>
        <w:pStyle w:val="Heading3"/>
      </w:pPr>
      <w:r>
        <w:t xml:space="preserve">We look at the output again and we see that there is a drop in the </w:t>
      </w:r>
      <w:proofErr w:type="gramStart"/>
      <w:r>
        <w:t>Bandwidth</w:t>
      </w:r>
      <w:proofErr w:type="gramEnd"/>
    </w:p>
    <w:sectPr w:rsidR="00BE6AD2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30AE9" w14:textId="77777777" w:rsidR="00222ADB" w:rsidRDefault="00222ADB">
      <w:pPr>
        <w:spacing w:after="0" w:line="240" w:lineRule="auto"/>
      </w:pPr>
      <w:r>
        <w:separator/>
      </w:r>
    </w:p>
    <w:p w14:paraId="2A4662F7" w14:textId="77777777" w:rsidR="00222ADB" w:rsidRDefault="00222ADB"/>
  </w:endnote>
  <w:endnote w:type="continuationSeparator" w:id="0">
    <w:p w14:paraId="245B1F60" w14:textId="77777777" w:rsidR="00222ADB" w:rsidRDefault="00222ADB">
      <w:pPr>
        <w:spacing w:after="0" w:line="240" w:lineRule="auto"/>
      </w:pPr>
      <w:r>
        <w:continuationSeparator/>
      </w:r>
    </w:p>
    <w:p w14:paraId="56CF627E" w14:textId="77777777" w:rsidR="00222ADB" w:rsidRDefault="00222A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C21C4" w14:textId="77777777" w:rsidR="008C29B0" w:rsidRDefault="0000000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9C14A" w14:textId="77777777" w:rsidR="00222ADB" w:rsidRDefault="00222ADB">
      <w:pPr>
        <w:spacing w:after="0" w:line="240" w:lineRule="auto"/>
      </w:pPr>
      <w:r>
        <w:separator/>
      </w:r>
    </w:p>
    <w:p w14:paraId="79E90ED8" w14:textId="77777777" w:rsidR="00222ADB" w:rsidRDefault="00222ADB"/>
  </w:footnote>
  <w:footnote w:type="continuationSeparator" w:id="0">
    <w:p w14:paraId="6D191C8F" w14:textId="77777777" w:rsidR="00222ADB" w:rsidRDefault="00222ADB">
      <w:pPr>
        <w:spacing w:after="0" w:line="240" w:lineRule="auto"/>
      </w:pPr>
      <w:r>
        <w:continuationSeparator/>
      </w:r>
    </w:p>
    <w:p w14:paraId="77699B33" w14:textId="77777777" w:rsidR="00222ADB" w:rsidRDefault="00222AD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101037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496"/>
    <w:rsid w:val="00222ADB"/>
    <w:rsid w:val="00406FE4"/>
    <w:rsid w:val="0042223B"/>
    <w:rsid w:val="00451496"/>
    <w:rsid w:val="004A1960"/>
    <w:rsid w:val="006E4DDC"/>
    <w:rsid w:val="00752C08"/>
    <w:rsid w:val="008C29B0"/>
    <w:rsid w:val="00BE6AD2"/>
    <w:rsid w:val="00E63546"/>
    <w:rsid w:val="00F0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5E5F6"/>
  <w15:chartTrackingRefBased/>
  <w15:docId w15:val="{6217DEC2-4288-AA41-B2EA-7279AA3D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reyasbelkune/Library/Containers/com.microsoft.Word/Data/Library/Application%20Support/Microsoft/Office/16.0/DTS/en-US%7b6B85A69E-8B7D-2643-94A1-21ADC6572DC2%7d/%7bC465F46A-6B4A-3C42-91A4-4399EC8BF2C1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0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Shreyas Belkune</cp:lastModifiedBy>
  <cp:revision>3</cp:revision>
  <cp:lastPrinted>2023-03-04T00:27:00Z</cp:lastPrinted>
  <dcterms:created xsi:type="dcterms:W3CDTF">2023-03-04T00:27:00Z</dcterms:created>
  <dcterms:modified xsi:type="dcterms:W3CDTF">2023-03-04T00:27:00Z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