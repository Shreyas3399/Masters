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AB15" w14:textId="0A48048B" w:rsidR="002D6533" w:rsidRDefault="00C86AF6">
      <w:pPr>
        <w:pStyle w:val="Date"/>
      </w:pPr>
      <w:r>
        <w:t>03/12/2023</w:t>
      </w:r>
    </w:p>
    <w:p w14:paraId="352720CB" w14:textId="32A14624" w:rsidR="002D6533" w:rsidRDefault="00C86AF6">
      <w:pPr>
        <w:pStyle w:val="Title"/>
      </w:pPr>
      <w:r>
        <w:t>Project 4</w:t>
      </w:r>
    </w:p>
    <w:p w14:paraId="3921CF42" w14:textId="2C777308" w:rsidR="002D6533" w:rsidRDefault="00C86AF6">
      <w:pPr>
        <w:pStyle w:val="Heading1"/>
      </w:pPr>
      <w:r>
        <w:t xml:space="preserve">Task 1 </w:t>
      </w:r>
    </w:p>
    <w:p w14:paraId="6118E3B4" w14:textId="6641CE86" w:rsidR="002D6533" w:rsidRDefault="00C86AF6">
      <w:r>
        <w:t>Create Topology with 3 routers with 2 hosts per router/LAN.</w:t>
      </w:r>
    </w:p>
    <w:p w14:paraId="12E44A3C" w14:textId="74C959DC" w:rsidR="002D6533" w:rsidRDefault="00C86AF6">
      <w:pPr>
        <w:pStyle w:val="Heading2"/>
      </w:pPr>
      <w:r>
        <w:t>LAN A</w:t>
      </w:r>
    </w:p>
    <w:p w14:paraId="3EE56433" w14:textId="0BE02C1C" w:rsidR="002D6533" w:rsidRDefault="00C86AF6" w:rsidP="00C86AF6">
      <w:pPr>
        <w:pStyle w:val="Heading3"/>
      </w:pPr>
      <w:r>
        <w:t>LAN A with 50 hosts.</w:t>
      </w:r>
    </w:p>
    <w:p w14:paraId="3208D297" w14:textId="2E1178ED" w:rsidR="00C86AF6" w:rsidRDefault="00C86AF6" w:rsidP="00C86AF6">
      <w:pPr>
        <w:pStyle w:val="Heading3"/>
      </w:pPr>
      <w:r>
        <w:t>Network Address 20.10.172.128/26</w:t>
      </w:r>
    </w:p>
    <w:p w14:paraId="4A513DBB" w14:textId="44F726FD" w:rsidR="00C86AF6" w:rsidRDefault="00C86AF6" w:rsidP="00C86AF6">
      <w:pPr>
        <w:pStyle w:val="Heading3"/>
      </w:pPr>
      <w:r>
        <w:t>Subnet Mask 255.255.255.192</w:t>
      </w:r>
      <w:r>
        <w:tab/>
      </w:r>
    </w:p>
    <w:p w14:paraId="1C994D82" w14:textId="3ABF555C" w:rsidR="00C86AF6" w:rsidRDefault="00C86AF6" w:rsidP="00C86AF6">
      <w:pPr>
        <w:pStyle w:val="Heading3"/>
      </w:pPr>
      <w:r>
        <w:t>Smallest IP Address 20.10.172.129/26</w:t>
      </w:r>
    </w:p>
    <w:p w14:paraId="2520B42D" w14:textId="613094FD" w:rsidR="00C86AF6" w:rsidRDefault="00C86AF6" w:rsidP="00C86AF6">
      <w:pPr>
        <w:pStyle w:val="Heading3"/>
      </w:pPr>
      <w:r>
        <w:t>Highest IP Address 20.10.172.190/26</w:t>
      </w:r>
    </w:p>
    <w:p w14:paraId="5C5FFACF" w14:textId="6B893824" w:rsidR="00C86AF6" w:rsidRDefault="00C86AF6" w:rsidP="00C86AF6">
      <w:pPr>
        <w:pStyle w:val="Heading3"/>
      </w:pPr>
      <w:r>
        <w:t>Broadcast IP Address 20.10.172.191/26</w:t>
      </w:r>
    </w:p>
    <w:p w14:paraId="0A3BBA96" w14:textId="17807F73" w:rsidR="00C86AF6" w:rsidRDefault="00C86AF6" w:rsidP="00C86AF6">
      <w:pPr>
        <w:pStyle w:val="Heading2"/>
      </w:pPr>
      <w:r>
        <w:t>LAN B</w:t>
      </w:r>
      <w:r>
        <w:tab/>
      </w:r>
    </w:p>
    <w:p w14:paraId="37A61421" w14:textId="15285FDB" w:rsidR="00C86AF6" w:rsidRDefault="00C86AF6" w:rsidP="00C86AF6">
      <w:pPr>
        <w:pStyle w:val="Heading3"/>
      </w:pPr>
      <w:r>
        <w:t xml:space="preserve">LAN B with </w:t>
      </w:r>
      <w:r w:rsidR="00345605">
        <w:t>75 hosts.</w:t>
      </w:r>
    </w:p>
    <w:p w14:paraId="48F20D6E" w14:textId="646F96AC" w:rsidR="00345605" w:rsidRDefault="00345605" w:rsidP="00C86AF6">
      <w:pPr>
        <w:pStyle w:val="Heading3"/>
      </w:pPr>
      <w:r>
        <w:t>Network Address 20.10.172.0/25</w:t>
      </w:r>
    </w:p>
    <w:p w14:paraId="6A5BC766" w14:textId="3BF92919" w:rsidR="00345605" w:rsidRDefault="00345605" w:rsidP="00C86AF6">
      <w:pPr>
        <w:pStyle w:val="Heading3"/>
      </w:pPr>
      <w:r>
        <w:t>Subnet Mask 255.255.255.128</w:t>
      </w:r>
    </w:p>
    <w:p w14:paraId="60AA7CF2" w14:textId="7EFC8410" w:rsidR="00345605" w:rsidRDefault="00345605" w:rsidP="00C86AF6">
      <w:pPr>
        <w:pStyle w:val="Heading3"/>
      </w:pPr>
      <w:r>
        <w:t>Smallest IP Address 20.10.172.1/25</w:t>
      </w:r>
    </w:p>
    <w:p w14:paraId="386352D3" w14:textId="58C392FD" w:rsidR="00345605" w:rsidRDefault="00345605" w:rsidP="00C86AF6">
      <w:pPr>
        <w:pStyle w:val="Heading3"/>
      </w:pPr>
      <w:r>
        <w:t>Highest IP Address 20.10.172.126/25</w:t>
      </w:r>
    </w:p>
    <w:p w14:paraId="61EAD3F7" w14:textId="734CA5AF" w:rsidR="00345605" w:rsidRDefault="00345605" w:rsidP="00C86AF6">
      <w:pPr>
        <w:pStyle w:val="Heading3"/>
      </w:pPr>
      <w:r>
        <w:t>Broadcast IP Address 20.10.172.127/25</w:t>
      </w:r>
    </w:p>
    <w:p w14:paraId="5E7D1B7E" w14:textId="7F3B67B2" w:rsidR="00345605" w:rsidRDefault="00345605" w:rsidP="00345605">
      <w:pPr>
        <w:pStyle w:val="Heading2"/>
      </w:pPr>
      <w:r>
        <w:t>LAN C</w:t>
      </w:r>
    </w:p>
    <w:p w14:paraId="25062428" w14:textId="4E835E01" w:rsidR="00345605" w:rsidRDefault="00345605" w:rsidP="00345605">
      <w:pPr>
        <w:pStyle w:val="Heading3"/>
      </w:pPr>
      <w:r>
        <w:t>LAN C with 20</w:t>
      </w:r>
    </w:p>
    <w:p w14:paraId="20BA2E99" w14:textId="7C73A197" w:rsidR="00345605" w:rsidRDefault="00345605" w:rsidP="00345605">
      <w:pPr>
        <w:pStyle w:val="Heading3"/>
      </w:pPr>
      <w:r>
        <w:t>Network Address 20.10.172.0/27</w:t>
      </w:r>
    </w:p>
    <w:p w14:paraId="7B0B11B1" w14:textId="4C024C09" w:rsidR="00345605" w:rsidRDefault="00345605" w:rsidP="00345605">
      <w:pPr>
        <w:pStyle w:val="Heading3"/>
      </w:pPr>
      <w:r>
        <w:t>Subnet Mask 255.255.255.224</w:t>
      </w:r>
    </w:p>
    <w:p w14:paraId="0F2BDB07" w14:textId="39301F43" w:rsidR="00345605" w:rsidRDefault="00345605" w:rsidP="00345605">
      <w:pPr>
        <w:pStyle w:val="Heading3"/>
      </w:pPr>
      <w:r>
        <w:t>Smallest IP Address 20.10.172.193/27</w:t>
      </w:r>
    </w:p>
    <w:p w14:paraId="062C1F04" w14:textId="3D88480A" w:rsidR="00345605" w:rsidRDefault="00345605" w:rsidP="00345605">
      <w:pPr>
        <w:pStyle w:val="Heading3"/>
      </w:pPr>
      <w:r>
        <w:t>Highest IP Address 20.10.172.222/27</w:t>
      </w:r>
    </w:p>
    <w:p w14:paraId="304088E4" w14:textId="0AA84FB4" w:rsidR="00345605" w:rsidRDefault="00345605" w:rsidP="00345605">
      <w:pPr>
        <w:pStyle w:val="Heading3"/>
      </w:pPr>
      <w:r>
        <w:t>Broadcast IP Address 20.10.172.223/27</w:t>
      </w:r>
    </w:p>
    <w:p w14:paraId="2E34B12E" w14:textId="5A666C18" w:rsidR="00345605" w:rsidRDefault="00345605" w:rsidP="00345605">
      <w:pPr>
        <w:pStyle w:val="Heading1"/>
        <w:numPr>
          <w:ilvl w:val="0"/>
          <w:numId w:val="0"/>
        </w:numPr>
        <w:ind w:left="360"/>
      </w:pPr>
      <w:r>
        <w:t>Note that the calculations for subnet were done from the biggest subnet requirement to the Smallest.</w:t>
      </w:r>
    </w:p>
    <w:p w14:paraId="7996FED6" w14:textId="77777777" w:rsidR="00C86AF6" w:rsidRDefault="00C86AF6" w:rsidP="00C86AF6">
      <w:pPr>
        <w:pStyle w:val="Heading3"/>
        <w:numPr>
          <w:ilvl w:val="0"/>
          <w:numId w:val="0"/>
        </w:numPr>
        <w:ind w:left="1080"/>
      </w:pPr>
    </w:p>
    <w:p w14:paraId="0141C6C2" w14:textId="0E8156A3" w:rsidR="002D6533" w:rsidRDefault="002D6533" w:rsidP="00345605">
      <w:pPr>
        <w:pStyle w:val="Heading1"/>
        <w:numPr>
          <w:ilvl w:val="0"/>
          <w:numId w:val="0"/>
        </w:numPr>
        <w:ind w:left="360"/>
      </w:pPr>
    </w:p>
    <w:p w14:paraId="5B70CE50" w14:textId="4CCE5161" w:rsidR="00345605" w:rsidRDefault="00345605">
      <w:pPr>
        <w:pStyle w:val="Heading1"/>
      </w:pPr>
      <w:r>
        <w:lastRenderedPageBreak/>
        <w:t>TASK 2</w:t>
      </w:r>
    </w:p>
    <w:p w14:paraId="2214CE22" w14:textId="734379C1" w:rsidR="00345605" w:rsidRDefault="00345605" w:rsidP="00345605">
      <w:pPr>
        <w:pStyle w:val="Heading2"/>
      </w:pPr>
      <w:r>
        <w:t>Creating Topology and configuring the Network Interface</w:t>
      </w:r>
    </w:p>
    <w:p w14:paraId="7EA2DFBD" w14:textId="4EA7CC22" w:rsidR="00345605" w:rsidRDefault="007779A8" w:rsidP="00345605">
      <w:pPr>
        <w:pStyle w:val="Heading2"/>
        <w:numPr>
          <w:ilvl w:val="0"/>
          <w:numId w:val="0"/>
        </w:numPr>
        <w:ind w:left="720"/>
      </w:pPr>
      <w:r w:rsidRPr="007779A8">
        <w:drawing>
          <wp:inline distT="0" distB="0" distL="0" distR="0" wp14:anchorId="164F1264" wp14:editId="0F66983D">
            <wp:extent cx="5486400" cy="41084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1A0" w14:textId="5B1A2641" w:rsidR="002D6533" w:rsidRDefault="00BE1373" w:rsidP="00BE1373">
      <w:pPr>
        <w:pStyle w:val="Heading2"/>
      </w:pPr>
      <w:r>
        <w:t>Python code implementation of the Topology</w:t>
      </w:r>
    </w:p>
    <w:p w14:paraId="705E93E1" w14:textId="153A7A83" w:rsidR="007779A8" w:rsidRDefault="00BE1373" w:rsidP="007779A8">
      <w:r w:rsidRPr="00BE1373">
        <w:drawing>
          <wp:inline distT="0" distB="0" distL="0" distR="0" wp14:anchorId="15D2E00E" wp14:editId="6705387A">
            <wp:extent cx="5486400" cy="20618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078" w14:textId="1E6B143B" w:rsidR="00BE1373" w:rsidRDefault="00BE1373" w:rsidP="007779A8"/>
    <w:p w14:paraId="0CF3DFFF" w14:textId="02E4F4D6" w:rsidR="00BE1373" w:rsidRDefault="00BE1373" w:rsidP="007779A8"/>
    <w:p w14:paraId="249155E3" w14:textId="7698BC62" w:rsidR="00BE1373" w:rsidRDefault="00BE1373" w:rsidP="007779A8"/>
    <w:p w14:paraId="5C7FE10E" w14:textId="30E9ADD4" w:rsidR="00BE1373" w:rsidRDefault="00BE1373" w:rsidP="007779A8"/>
    <w:p w14:paraId="0FBE6C65" w14:textId="00085FEF" w:rsidR="00BE1373" w:rsidRDefault="00BE1373" w:rsidP="00BE1373">
      <w:pPr>
        <w:pStyle w:val="Heading2"/>
      </w:pPr>
      <w:r>
        <w:lastRenderedPageBreak/>
        <w:t xml:space="preserve">Mininet outputs proving the links, nodes and </w:t>
      </w:r>
      <w:proofErr w:type="gramStart"/>
      <w:r>
        <w:t>net</w:t>
      </w:r>
      <w:proofErr w:type="gramEnd"/>
    </w:p>
    <w:p w14:paraId="6479549C" w14:textId="37F0376D" w:rsidR="00BE1373" w:rsidRDefault="00BE1373" w:rsidP="007779A8">
      <w:r w:rsidRPr="00BE1373">
        <w:drawing>
          <wp:inline distT="0" distB="0" distL="0" distR="0" wp14:anchorId="2FD8394A" wp14:editId="151A95C4">
            <wp:extent cx="2984500" cy="30099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256B" w14:textId="606AB244" w:rsidR="00BE1373" w:rsidRDefault="00BE1373" w:rsidP="007779A8">
      <w:r w:rsidRPr="00BE1373">
        <w:drawing>
          <wp:inline distT="0" distB="0" distL="0" distR="0" wp14:anchorId="5D9FA7C6" wp14:editId="5D09EA34">
            <wp:extent cx="5207000" cy="7620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D1B0" w14:textId="5C550EB7" w:rsidR="00BE1373" w:rsidRDefault="00BE1373" w:rsidP="007779A8">
      <w:r w:rsidRPr="00BE1373">
        <w:drawing>
          <wp:inline distT="0" distB="0" distL="0" distR="0" wp14:anchorId="37413DC6" wp14:editId="72A1F387">
            <wp:extent cx="5486400" cy="2415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79D8" w14:textId="296074B4" w:rsidR="00BE1373" w:rsidRDefault="00BE1373" w:rsidP="00BE1373">
      <w:pPr>
        <w:pStyle w:val="Heading2"/>
      </w:pPr>
      <w:r>
        <w:t>Testing Local</w:t>
      </w:r>
      <w:r w:rsidR="00EC4B9A">
        <w:t xml:space="preserve"> LAN ping </w:t>
      </w:r>
    </w:p>
    <w:p w14:paraId="7469E82B" w14:textId="7DAC732B" w:rsidR="00EC4B9A" w:rsidRDefault="00EC4B9A" w:rsidP="00EC4B9A">
      <w:pPr>
        <w:pStyle w:val="Heading3"/>
      </w:pPr>
      <w:r>
        <w:t xml:space="preserve">LAN A </w:t>
      </w:r>
    </w:p>
    <w:p w14:paraId="5BCB3740" w14:textId="16C09E42" w:rsidR="00EC4B9A" w:rsidRDefault="00EC4B9A" w:rsidP="00EC4B9A">
      <w:pPr>
        <w:pStyle w:val="Heading4"/>
      </w:pPr>
      <w:r w:rsidRPr="00EC4B9A">
        <w:drawing>
          <wp:inline distT="0" distB="0" distL="0" distR="0" wp14:anchorId="3740B0AD" wp14:editId="2506F3B8">
            <wp:extent cx="3509010" cy="1009653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115" cy="10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73B" w14:textId="14EBE4B1" w:rsidR="00EC4B9A" w:rsidRDefault="00EC4B9A" w:rsidP="00EC4B9A">
      <w:pPr>
        <w:pStyle w:val="Heading3"/>
      </w:pPr>
      <w:r>
        <w:lastRenderedPageBreak/>
        <w:t>LAN B</w:t>
      </w:r>
    </w:p>
    <w:p w14:paraId="38B11712" w14:textId="13392800" w:rsidR="00EC4B9A" w:rsidRDefault="00EC4B9A" w:rsidP="00EC4B9A">
      <w:pPr>
        <w:pStyle w:val="Heading4"/>
      </w:pPr>
      <w:r w:rsidRPr="00EC4B9A">
        <w:drawing>
          <wp:inline distT="0" distB="0" distL="0" distR="0" wp14:anchorId="131CCD3A" wp14:editId="3C909F39">
            <wp:extent cx="3600450" cy="105679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238" cy="10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36C2" w14:textId="4B1420F9" w:rsidR="00EC4B9A" w:rsidRDefault="00EC4B9A" w:rsidP="00EC4B9A">
      <w:pPr>
        <w:pStyle w:val="Heading3"/>
      </w:pPr>
      <w:r>
        <w:t>LAN C</w:t>
      </w:r>
    </w:p>
    <w:p w14:paraId="5E41D9BB" w14:textId="33BBB622" w:rsidR="00EC4B9A" w:rsidRDefault="00EC4B9A" w:rsidP="00EC4B9A">
      <w:pPr>
        <w:pStyle w:val="Heading4"/>
      </w:pPr>
      <w:r w:rsidRPr="00EC4B9A">
        <w:drawing>
          <wp:inline distT="0" distB="0" distL="0" distR="0" wp14:anchorId="0D7F9568" wp14:editId="1D49CFF5">
            <wp:extent cx="3600450" cy="11493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886" cy="11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FECF" w14:textId="6133CA1B" w:rsidR="00EC4B9A" w:rsidRDefault="00EC4B9A" w:rsidP="00EC4B9A">
      <w:pPr>
        <w:pStyle w:val="Heading3"/>
      </w:pPr>
      <w:proofErr w:type="spellStart"/>
      <w:r>
        <w:t>Pingall</w:t>
      </w:r>
      <w:proofErr w:type="spellEnd"/>
      <w:r>
        <w:t xml:space="preserve"> Command would fail as there are no links between the routers themselves.</w:t>
      </w:r>
    </w:p>
    <w:p w14:paraId="1ADD4C5F" w14:textId="68747139" w:rsidR="00EC4B9A" w:rsidRDefault="00EC4B9A" w:rsidP="00EC4B9A">
      <w:pPr>
        <w:pStyle w:val="Heading4"/>
      </w:pPr>
      <w:r w:rsidRPr="00EC4B9A">
        <w:drawing>
          <wp:inline distT="0" distB="0" distL="0" distR="0" wp14:anchorId="3C8FA8F0" wp14:editId="727DA3B5">
            <wp:extent cx="3691890" cy="914854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793" cy="92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B9A">
        <w:drawing>
          <wp:inline distT="0" distB="0" distL="0" distR="0" wp14:anchorId="56288F4B" wp14:editId="58231427">
            <wp:extent cx="3691890" cy="889216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891" cy="9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867E" w14:textId="41EAF802" w:rsidR="00EC4B9A" w:rsidRDefault="00EC4B9A" w:rsidP="00EC4B9A">
      <w:pPr>
        <w:pStyle w:val="Heading4"/>
        <w:numPr>
          <w:ilvl w:val="0"/>
          <w:numId w:val="0"/>
        </w:numPr>
        <w:ind w:left="1440"/>
      </w:pPr>
    </w:p>
    <w:p w14:paraId="6E39393E" w14:textId="35B3FFA1" w:rsidR="00EC4B9A" w:rsidRDefault="00EC4B9A" w:rsidP="00EC4B9A">
      <w:pPr>
        <w:pStyle w:val="Heading1"/>
      </w:pPr>
      <w:r>
        <w:t>TASK 3</w:t>
      </w:r>
    </w:p>
    <w:p w14:paraId="55628E0A" w14:textId="08D677F6" w:rsidR="00EC4B9A" w:rsidRDefault="00EC4B9A" w:rsidP="00EC4B9A">
      <w:pPr>
        <w:pStyle w:val="Heading2"/>
      </w:pPr>
      <w:r>
        <w:t xml:space="preserve">Add routing rules on each host for </w:t>
      </w:r>
      <w:proofErr w:type="gramStart"/>
      <w:r>
        <w:t>destination</w:t>
      </w:r>
      <w:proofErr w:type="gramEnd"/>
    </w:p>
    <w:p w14:paraId="26C4C181" w14:textId="5E897BBF" w:rsidR="00EC4B9A" w:rsidRDefault="00EC4B9A" w:rsidP="00EC4B9A">
      <w:pPr>
        <w:pStyle w:val="Heading3"/>
      </w:pPr>
      <w:r>
        <w:t>Python Implementation for route add –</w:t>
      </w:r>
    </w:p>
    <w:p w14:paraId="1EC3A90F" w14:textId="2CFFBF69" w:rsidR="00EC4B9A" w:rsidRDefault="004E7172" w:rsidP="00EC4B9A">
      <w:pPr>
        <w:pStyle w:val="Heading4"/>
      </w:pPr>
      <w:r w:rsidRPr="004E7172">
        <w:drawing>
          <wp:inline distT="0" distB="0" distL="0" distR="0" wp14:anchorId="36FEFFB1" wp14:editId="2FD58298">
            <wp:extent cx="4631934" cy="891540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019" cy="8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FD7" w14:textId="5E1A49FD" w:rsidR="004E7172" w:rsidRDefault="004E7172" w:rsidP="004E7172">
      <w:pPr>
        <w:pStyle w:val="Heading3"/>
      </w:pPr>
      <w:r>
        <w:t xml:space="preserve">Running </w:t>
      </w:r>
      <w:proofErr w:type="spellStart"/>
      <w:r>
        <w:t>pingall</w:t>
      </w:r>
      <w:proofErr w:type="spellEnd"/>
      <w:r>
        <w:t xml:space="preserve"> command to test the implementation of the route add –</w:t>
      </w:r>
    </w:p>
    <w:p w14:paraId="6BF76BEA" w14:textId="5777466C" w:rsidR="004E7172" w:rsidRDefault="004E7172" w:rsidP="004E7172">
      <w:pPr>
        <w:pStyle w:val="Heading4"/>
      </w:pPr>
      <w:r w:rsidRPr="004E7172">
        <w:lastRenderedPageBreak/>
        <w:drawing>
          <wp:inline distT="0" distB="0" distL="0" distR="0" wp14:anchorId="555DBD53" wp14:editId="20B83FE0">
            <wp:extent cx="3931920" cy="2292807"/>
            <wp:effectExtent l="0" t="0" r="5080" b="635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777" cy="22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731B" w14:textId="5CEDAFD3" w:rsidR="004E7172" w:rsidRDefault="004E7172" w:rsidP="004E7172">
      <w:pPr>
        <w:pStyle w:val="Heading3"/>
      </w:pPr>
      <w:r>
        <w:t xml:space="preserve">Running traceroute between </w:t>
      </w:r>
      <w:proofErr w:type="gramStart"/>
      <w:r>
        <w:t>LANs</w:t>
      </w:r>
      <w:proofErr w:type="gramEnd"/>
    </w:p>
    <w:p w14:paraId="257F07D2" w14:textId="627007F6" w:rsidR="00FF2937" w:rsidRDefault="00FF2937" w:rsidP="00FF2937">
      <w:pPr>
        <w:pStyle w:val="Heading4"/>
      </w:pPr>
      <w:r w:rsidRPr="00FF2937">
        <w:drawing>
          <wp:inline distT="0" distB="0" distL="0" distR="0" wp14:anchorId="1FEFF1AB" wp14:editId="01778D2F">
            <wp:extent cx="5486400" cy="2311400"/>
            <wp:effectExtent l="0" t="0" r="0" b="0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891" w14:textId="6CF973C8" w:rsidR="00FF2937" w:rsidRDefault="00FF2937" w:rsidP="00FF2937">
      <w:pPr>
        <w:pStyle w:val="Heading1"/>
      </w:pPr>
      <w:r>
        <w:t>Sources and tools used</w:t>
      </w:r>
    </w:p>
    <w:p w14:paraId="0315B436" w14:textId="6B33123E" w:rsidR="00FF2937" w:rsidRDefault="00FF2937" w:rsidP="00FF2937">
      <w:pPr>
        <w:pStyle w:val="Heading2"/>
      </w:pPr>
      <w:r>
        <w:t xml:space="preserve">Mininet implementation of code referred from </w:t>
      </w:r>
      <w:hyperlink r:id="rId20" w:history="1">
        <w:r w:rsidRPr="00D5487D">
          <w:rPr>
            <w:rStyle w:val="Hyperlink"/>
          </w:rPr>
          <w:t>https://github.com/mininet/mininet/blob/master/examples/linuxrouter.py</w:t>
        </w:r>
      </w:hyperlink>
    </w:p>
    <w:p w14:paraId="1C40644A" w14:textId="0EBE346F" w:rsidR="00FF2937" w:rsidRDefault="00FF2937" w:rsidP="00FF2937">
      <w:pPr>
        <w:pStyle w:val="Heading2"/>
      </w:pPr>
      <w:proofErr w:type="spellStart"/>
      <w:r>
        <w:t>Creately</w:t>
      </w:r>
      <w:proofErr w:type="spellEnd"/>
      <w:r>
        <w:t xml:space="preserve"> used for pictorial representation of the Topology.</w:t>
      </w:r>
    </w:p>
    <w:p w14:paraId="31EE348E" w14:textId="37E1B95A" w:rsidR="00FF2937" w:rsidRDefault="00FF2937" w:rsidP="00FF2937">
      <w:pPr>
        <w:pStyle w:val="Heading2"/>
      </w:pPr>
      <w:r>
        <w:t>Ubuntu OS running on UTM, a MAC application for stable Virtualization on M1 macs.</w:t>
      </w:r>
    </w:p>
    <w:sectPr w:rsidR="00FF2937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50EB" w14:textId="77777777" w:rsidR="00B86179" w:rsidRDefault="00B86179">
      <w:pPr>
        <w:spacing w:after="0" w:line="240" w:lineRule="auto"/>
      </w:pPr>
      <w:r>
        <w:separator/>
      </w:r>
    </w:p>
    <w:p w14:paraId="231452D1" w14:textId="77777777" w:rsidR="00B86179" w:rsidRDefault="00B86179"/>
  </w:endnote>
  <w:endnote w:type="continuationSeparator" w:id="0">
    <w:p w14:paraId="3C8A31C3" w14:textId="77777777" w:rsidR="00B86179" w:rsidRDefault="00B86179">
      <w:pPr>
        <w:spacing w:after="0" w:line="240" w:lineRule="auto"/>
      </w:pPr>
      <w:r>
        <w:continuationSeparator/>
      </w:r>
    </w:p>
    <w:p w14:paraId="1CA3E1C8" w14:textId="77777777" w:rsidR="00B86179" w:rsidRDefault="00B861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CE006" w14:textId="77777777" w:rsidR="002D6533" w:rsidRDefault="0000000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E62C8" w14:textId="77777777" w:rsidR="00B86179" w:rsidRDefault="00B86179">
      <w:pPr>
        <w:spacing w:after="0" w:line="240" w:lineRule="auto"/>
      </w:pPr>
      <w:r>
        <w:separator/>
      </w:r>
    </w:p>
    <w:p w14:paraId="39904981" w14:textId="77777777" w:rsidR="00B86179" w:rsidRDefault="00B86179"/>
  </w:footnote>
  <w:footnote w:type="continuationSeparator" w:id="0">
    <w:p w14:paraId="6BA154A6" w14:textId="77777777" w:rsidR="00B86179" w:rsidRDefault="00B86179">
      <w:pPr>
        <w:spacing w:after="0" w:line="240" w:lineRule="auto"/>
      </w:pPr>
      <w:r>
        <w:continuationSeparator/>
      </w:r>
    </w:p>
    <w:p w14:paraId="2739438A" w14:textId="77777777" w:rsidR="00B86179" w:rsidRDefault="00B861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821628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AF6"/>
    <w:rsid w:val="002D6533"/>
    <w:rsid w:val="00345605"/>
    <w:rsid w:val="004E7172"/>
    <w:rsid w:val="007779A8"/>
    <w:rsid w:val="00B86179"/>
    <w:rsid w:val="00BE1373"/>
    <w:rsid w:val="00C86AF6"/>
    <w:rsid w:val="00EC4B9A"/>
    <w:rsid w:val="00F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F0205"/>
  <w15:chartTrackingRefBased/>
  <w15:docId w15:val="{D16EB6DA-6ED8-F145-ABA2-A1281AA91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F2937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9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mininet/mininet/blob/master/examples/linuxrouter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reyasbelkune/Library/Containers/com.microsoft.Word/Data/Library/Application%20Support/Microsoft/Office/16.0/DTS/en-US%7b6B85A69E-8B7D-2643-94A1-21ADC6572DC2%7d/%7bC465F46A-6B4A-3C42-91A4-4399EC8BF2C1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19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Shreyas Belkune</cp:lastModifiedBy>
  <cp:revision>1</cp:revision>
  <dcterms:created xsi:type="dcterms:W3CDTF">2023-03-12T16:59:00Z</dcterms:created>
  <dcterms:modified xsi:type="dcterms:W3CDTF">2023-03-12T22:20:00Z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