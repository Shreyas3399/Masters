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25D86" w14:textId="37B663AF" w:rsidR="00897FCB" w:rsidRDefault="00A74018">
      <w:pPr>
        <w:pStyle w:val="Date"/>
      </w:pPr>
      <w:r>
        <w:t>02/20/2023</w:t>
      </w:r>
      <w:r w:rsidR="00973E61">
        <w:t xml:space="preserve"> </w:t>
      </w:r>
      <w:r w:rsidR="00973E61">
        <w:tab/>
        <w:t>Shreyas Belkune sb2660</w:t>
      </w:r>
    </w:p>
    <w:p w14:paraId="549ABEF0" w14:textId="1B512DDF" w:rsidR="00897FCB" w:rsidRDefault="00E421CA">
      <w:pPr>
        <w:pStyle w:val="Title"/>
      </w:pPr>
      <w:r>
        <w:t>Project 2 : Ping and traceroute</w:t>
      </w:r>
    </w:p>
    <w:p w14:paraId="4F9BCE2F" w14:textId="27017E1E" w:rsidR="00897FCB" w:rsidRDefault="00E421CA">
      <w:pPr>
        <w:pStyle w:val="Heading1"/>
      </w:pPr>
      <w:r>
        <w:t>ping program</w:t>
      </w:r>
    </w:p>
    <w:p w14:paraId="2741C87A" w14:textId="6B1B0E4F" w:rsidR="00897FCB" w:rsidRDefault="007143C2">
      <w:r>
        <w:t>This program send</w:t>
      </w:r>
      <w:r w:rsidR="00973E61">
        <w:t>s</w:t>
      </w:r>
      <w:r>
        <w:t xml:space="preserve"> an ICMP echo request to the destination address and expects a response from the destination in general.</w:t>
      </w:r>
    </w:p>
    <w:p w14:paraId="21B4BD46" w14:textId="0E8D8614" w:rsidR="00897FCB" w:rsidRDefault="00E421CA">
      <w:pPr>
        <w:pStyle w:val="Heading2"/>
      </w:pPr>
      <w:r>
        <w:t>Running the code</w:t>
      </w:r>
    </w:p>
    <w:p w14:paraId="504F66DF" w14:textId="3B99DFEC" w:rsidR="00897FCB" w:rsidRDefault="00E421CA" w:rsidP="00E421CA">
      <w:pPr>
        <w:pStyle w:val="Heading3"/>
      </w:pPr>
      <w:r>
        <w:t xml:space="preserve">To simply run the code and to ping a particular destination continuously- </w:t>
      </w:r>
    </w:p>
    <w:p w14:paraId="2921C085" w14:textId="16B72D99" w:rsidR="00E421CA" w:rsidRDefault="00F02CA1" w:rsidP="00E421CA">
      <w:pPr>
        <w:pStyle w:val="Heading4"/>
      </w:pPr>
      <w:r>
        <w:t>“</w:t>
      </w:r>
      <w:r w:rsidR="00E421CA" w:rsidRPr="00F02CA1">
        <w:rPr>
          <w:b/>
          <w:bCs/>
        </w:rPr>
        <w:t>sudo python3 sb2660_ping.py ping 8.8.8.8</w:t>
      </w:r>
      <w:r>
        <w:t>”.</w:t>
      </w:r>
    </w:p>
    <w:p w14:paraId="640D3DC4" w14:textId="51A71FCB" w:rsidR="00E421CA" w:rsidRDefault="00E421CA" w:rsidP="00E421CA">
      <w:pPr>
        <w:pStyle w:val="Heading4"/>
      </w:pPr>
      <w:r>
        <w:t>The above line pings google DNS infinitely until stopped</w:t>
      </w:r>
      <w:r w:rsidR="00F02CA1">
        <w:t>.</w:t>
      </w:r>
    </w:p>
    <w:p w14:paraId="5964C085" w14:textId="129A6325" w:rsidR="00E421CA" w:rsidRDefault="00E421CA" w:rsidP="00E421CA">
      <w:pPr>
        <w:pStyle w:val="Heading4"/>
      </w:pPr>
      <w:r>
        <w:t>Use control + c to stop the code if running on terminal</w:t>
      </w:r>
      <w:r w:rsidR="00F02CA1">
        <w:t>.</w:t>
      </w:r>
    </w:p>
    <w:p w14:paraId="47DA49D9" w14:textId="7F5CEC11" w:rsidR="00A74018" w:rsidRDefault="00A74018" w:rsidP="00E421CA">
      <w:pPr>
        <w:pStyle w:val="Heading4"/>
      </w:pPr>
      <w:r>
        <w:t xml:space="preserve">Output – </w:t>
      </w:r>
    </w:p>
    <w:p w14:paraId="5D3C7A22" w14:textId="4AD27844" w:rsidR="00A74018" w:rsidRDefault="00A74018" w:rsidP="00A74018">
      <w:pPr>
        <w:pStyle w:val="Heading4"/>
        <w:numPr>
          <w:ilvl w:val="0"/>
          <w:numId w:val="0"/>
        </w:numPr>
      </w:pPr>
      <w:r w:rsidRPr="00A74018">
        <w:rPr>
          <w:noProof/>
        </w:rPr>
        <w:drawing>
          <wp:inline distT="0" distB="0" distL="0" distR="0" wp14:anchorId="1859FD3E" wp14:editId="09C44D34">
            <wp:extent cx="5486400" cy="1589405"/>
            <wp:effectExtent l="0" t="0" r="0" b="0"/>
            <wp:docPr id="5" name="Picture 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alenda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88D7" w14:textId="74C2721D" w:rsidR="00E421CA" w:rsidRDefault="00E421CA" w:rsidP="00E421CA">
      <w:pPr>
        <w:pStyle w:val="Heading3"/>
      </w:pPr>
      <w:r>
        <w:t xml:space="preserve">To run the ping a destination for a certain number of times- </w:t>
      </w:r>
    </w:p>
    <w:p w14:paraId="62A0C49C" w14:textId="3D82C322" w:rsidR="00E421CA" w:rsidRDefault="00F02CA1" w:rsidP="00E421CA">
      <w:pPr>
        <w:pStyle w:val="Heading4"/>
      </w:pPr>
      <w:r>
        <w:t>“</w:t>
      </w:r>
      <w:r w:rsidR="00E421CA" w:rsidRPr="00F02CA1">
        <w:rPr>
          <w:b/>
          <w:bCs/>
        </w:rPr>
        <w:t>sudo python3 sb2660_ping.py ping 8.8.8.8 c 5</w:t>
      </w:r>
      <w:r>
        <w:t>”.</w:t>
      </w:r>
    </w:p>
    <w:p w14:paraId="49D16B16" w14:textId="2D600B85" w:rsidR="00E421CA" w:rsidRDefault="00E421CA" w:rsidP="003E4B0C">
      <w:pPr>
        <w:pStyle w:val="Heading4"/>
      </w:pPr>
      <w:r>
        <w:t>The above line pings google DNS 5 times</w:t>
      </w:r>
      <w:r w:rsidR="00F02CA1">
        <w:t>.</w:t>
      </w:r>
    </w:p>
    <w:p w14:paraId="58A6BB9E" w14:textId="4EBF128C" w:rsidR="00A74018" w:rsidRDefault="00A74018" w:rsidP="003E4B0C">
      <w:pPr>
        <w:pStyle w:val="Heading4"/>
      </w:pPr>
      <w:r>
        <w:t>Output –</w:t>
      </w:r>
      <w:r w:rsidRPr="00A74018">
        <w:rPr>
          <w:rFonts w:ascii="Helvetica" w:hAnsi="Helvetica" w:cs="Helvetica"/>
          <w:color w:val="auto"/>
          <w:sz w:val="24"/>
          <w:szCs w:val="24"/>
        </w:rPr>
        <w:t xml:space="preserve"> </w:t>
      </w:r>
    </w:p>
    <w:p w14:paraId="64507A72" w14:textId="17401AD1" w:rsidR="00A74018" w:rsidRDefault="007A335D" w:rsidP="00A74018">
      <w:pPr>
        <w:pStyle w:val="Heading4"/>
        <w:numPr>
          <w:ilvl w:val="0"/>
          <w:numId w:val="0"/>
        </w:numPr>
      </w:pPr>
      <w:r w:rsidRPr="007A335D">
        <w:rPr>
          <w:noProof/>
        </w:rPr>
        <w:drawing>
          <wp:inline distT="0" distB="0" distL="0" distR="0" wp14:anchorId="6DC0BF96" wp14:editId="59AB2F3D">
            <wp:extent cx="5486400" cy="959485"/>
            <wp:effectExtent l="0" t="0" r="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E4C3" w14:textId="145FF704" w:rsidR="00A74018" w:rsidRDefault="00A74018" w:rsidP="00A74018">
      <w:pPr>
        <w:pStyle w:val="Heading4"/>
        <w:numPr>
          <w:ilvl w:val="0"/>
          <w:numId w:val="0"/>
        </w:numPr>
      </w:pPr>
    </w:p>
    <w:p w14:paraId="409416B1" w14:textId="0C374DA9" w:rsidR="00A74018" w:rsidRDefault="00A74018" w:rsidP="00A74018">
      <w:pPr>
        <w:pStyle w:val="Heading4"/>
        <w:numPr>
          <w:ilvl w:val="0"/>
          <w:numId w:val="0"/>
        </w:numPr>
      </w:pPr>
    </w:p>
    <w:p w14:paraId="40AAF934" w14:textId="11518DBC" w:rsidR="00A74018" w:rsidRDefault="00A74018" w:rsidP="00A74018">
      <w:pPr>
        <w:pStyle w:val="Heading4"/>
        <w:numPr>
          <w:ilvl w:val="0"/>
          <w:numId w:val="0"/>
        </w:numPr>
      </w:pPr>
    </w:p>
    <w:p w14:paraId="00B7158E" w14:textId="0A7BFA41" w:rsidR="007A335D" w:rsidRDefault="007A335D" w:rsidP="00A74018">
      <w:pPr>
        <w:pStyle w:val="Heading4"/>
        <w:numPr>
          <w:ilvl w:val="0"/>
          <w:numId w:val="0"/>
        </w:numPr>
      </w:pPr>
    </w:p>
    <w:p w14:paraId="513C41AA" w14:textId="77777777" w:rsidR="007A335D" w:rsidRDefault="007A335D" w:rsidP="00A74018">
      <w:pPr>
        <w:pStyle w:val="Heading4"/>
        <w:numPr>
          <w:ilvl w:val="0"/>
          <w:numId w:val="0"/>
        </w:numPr>
      </w:pPr>
    </w:p>
    <w:p w14:paraId="5A07C96C" w14:textId="5F8F860A" w:rsidR="003E4B0C" w:rsidRDefault="003E4B0C" w:rsidP="003E4B0C">
      <w:pPr>
        <w:pStyle w:val="Heading3"/>
      </w:pPr>
      <w:r>
        <w:t xml:space="preserve">To have a delay between every ping packet sent – </w:t>
      </w:r>
    </w:p>
    <w:p w14:paraId="47002109" w14:textId="75214C57" w:rsidR="003E4B0C" w:rsidRDefault="00F02CA1" w:rsidP="003E4B0C">
      <w:pPr>
        <w:pStyle w:val="Heading4"/>
      </w:pPr>
      <w:r>
        <w:rPr>
          <w:b/>
          <w:bCs/>
        </w:rPr>
        <w:t>“</w:t>
      </w:r>
      <w:r w:rsidR="003E4B0C" w:rsidRPr="00F02CA1">
        <w:rPr>
          <w:b/>
          <w:bCs/>
        </w:rPr>
        <w:t>sudo python3 sb2660_ping.py ping 8.8.8.8 wait 3</w:t>
      </w:r>
      <w:r>
        <w:rPr>
          <w:b/>
          <w:bCs/>
        </w:rPr>
        <w:t>”</w:t>
      </w:r>
      <w:r>
        <w:t>.</w:t>
      </w:r>
    </w:p>
    <w:p w14:paraId="0019B718" w14:textId="7A270B31" w:rsidR="003E4B0C" w:rsidRDefault="003E4B0C" w:rsidP="003E4B0C">
      <w:pPr>
        <w:pStyle w:val="Heading4"/>
      </w:pPr>
      <w:r>
        <w:t>The above line pings google DNS infinitely but will wait 3 seconds before sending the next packet</w:t>
      </w:r>
      <w:r w:rsidR="00F02CA1">
        <w:t>.</w:t>
      </w:r>
      <w:r>
        <w:t xml:space="preserve"> </w:t>
      </w:r>
    </w:p>
    <w:p w14:paraId="46E545B2" w14:textId="19C63AC2" w:rsidR="00A74018" w:rsidRDefault="00A74018" w:rsidP="003E4B0C">
      <w:pPr>
        <w:pStyle w:val="Heading4"/>
      </w:pPr>
      <w:r>
        <w:t xml:space="preserve">Output – </w:t>
      </w:r>
    </w:p>
    <w:p w14:paraId="7A32B1D6" w14:textId="7CF2746F" w:rsidR="00A74018" w:rsidRDefault="007A335D" w:rsidP="00A74018">
      <w:pPr>
        <w:pStyle w:val="Heading4"/>
        <w:numPr>
          <w:ilvl w:val="0"/>
          <w:numId w:val="0"/>
        </w:numPr>
      </w:pPr>
      <w:r w:rsidRPr="007A335D">
        <w:rPr>
          <w:noProof/>
        </w:rPr>
        <w:drawing>
          <wp:inline distT="0" distB="0" distL="0" distR="0" wp14:anchorId="11B3D4C8" wp14:editId="4EC88065">
            <wp:extent cx="5486400" cy="18288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8E3E" w14:textId="7383A9A9" w:rsidR="003E4B0C" w:rsidRDefault="003E4B0C" w:rsidP="003E4B0C">
      <w:pPr>
        <w:pStyle w:val="Heading3"/>
      </w:pPr>
      <w:r>
        <w:t>To send a packet with a specific siz</w:t>
      </w:r>
      <w:r w:rsidR="00F02CA1">
        <w:t xml:space="preserve">e – </w:t>
      </w:r>
    </w:p>
    <w:p w14:paraId="0036C0BF" w14:textId="33206A7E" w:rsidR="00F02CA1" w:rsidRDefault="00F02CA1" w:rsidP="00F02CA1">
      <w:pPr>
        <w:pStyle w:val="Heading4"/>
      </w:pPr>
      <w:r>
        <w:rPr>
          <w:b/>
          <w:bCs/>
        </w:rPr>
        <w:t>“</w:t>
      </w:r>
      <w:r w:rsidRPr="00F02CA1">
        <w:rPr>
          <w:b/>
          <w:bCs/>
        </w:rPr>
        <w:t>sudo python3 sb2660_ping.py ping 8.8.8.8 pktsize 8</w:t>
      </w:r>
      <w:r>
        <w:t>”.</w:t>
      </w:r>
    </w:p>
    <w:p w14:paraId="0D46216D" w14:textId="4EF47EDB" w:rsidR="00F02CA1" w:rsidRDefault="00F02CA1" w:rsidP="00F02CA1">
      <w:pPr>
        <w:pStyle w:val="Heading4"/>
      </w:pPr>
      <w:r>
        <w:t xml:space="preserve">Note that the default packet size sent by the program is 98 bytes (Ethernet Header = 14 Bytes, IP Header = 20 Bytes, ICMP Header = 8 Bytes, Data = 56 Bytes) Note that data is also calculated in the protocol header. </w:t>
      </w:r>
    </w:p>
    <w:p w14:paraId="14B36D81" w14:textId="2DC074FA" w:rsidR="00F02CA1" w:rsidRDefault="00F02CA1" w:rsidP="00F02CA1">
      <w:pPr>
        <w:pStyle w:val="Heading4"/>
      </w:pPr>
      <w:r>
        <w:t xml:space="preserve">The above input would </w:t>
      </w:r>
      <w:r w:rsidR="007A335D">
        <w:t>just send 8 bytes of data making the packet size 50 in this case.</w:t>
      </w:r>
    </w:p>
    <w:p w14:paraId="22DF1E87" w14:textId="4D20B0D5" w:rsidR="007A335D" w:rsidRDefault="007A335D" w:rsidP="007A335D">
      <w:pPr>
        <w:pStyle w:val="Heading4"/>
      </w:pPr>
      <w:r>
        <w:t>Output</w:t>
      </w:r>
    </w:p>
    <w:p w14:paraId="7A2CB391" w14:textId="5A56C7BE" w:rsidR="007A335D" w:rsidRDefault="007A335D" w:rsidP="007A335D">
      <w:pPr>
        <w:pStyle w:val="Heading4"/>
        <w:numPr>
          <w:ilvl w:val="0"/>
          <w:numId w:val="0"/>
        </w:numPr>
      </w:pPr>
      <w:r w:rsidRPr="007A335D">
        <w:rPr>
          <w:noProof/>
        </w:rPr>
        <w:drawing>
          <wp:inline distT="0" distB="0" distL="0" distR="0" wp14:anchorId="2F2070E0" wp14:editId="19A38486">
            <wp:extent cx="5486400" cy="1926590"/>
            <wp:effectExtent l="0" t="0" r="0" b="3810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AC53" w14:textId="1594C000" w:rsidR="007A335D" w:rsidRDefault="007A335D" w:rsidP="007A335D">
      <w:pPr>
        <w:pStyle w:val="Heading4"/>
        <w:numPr>
          <w:ilvl w:val="0"/>
          <w:numId w:val="0"/>
        </w:numPr>
      </w:pPr>
    </w:p>
    <w:p w14:paraId="06967D4C" w14:textId="5651700D" w:rsidR="007A335D" w:rsidRDefault="007A335D" w:rsidP="007A335D">
      <w:pPr>
        <w:pStyle w:val="Heading4"/>
        <w:numPr>
          <w:ilvl w:val="0"/>
          <w:numId w:val="0"/>
        </w:numPr>
      </w:pPr>
    </w:p>
    <w:p w14:paraId="0D447958" w14:textId="16EFD78C" w:rsidR="007A335D" w:rsidRDefault="007A335D" w:rsidP="007A335D">
      <w:pPr>
        <w:pStyle w:val="Heading4"/>
        <w:numPr>
          <w:ilvl w:val="0"/>
          <w:numId w:val="0"/>
        </w:numPr>
      </w:pPr>
    </w:p>
    <w:p w14:paraId="0A2CE0A4" w14:textId="76B2B1B1" w:rsidR="007A335D" w:rsidRDefault="007A335D" w:rsidP="007A335D">
      <w:pPr>
        <w:pStyle w:val="Heading4"/>
        <w:numPr>
          <w:ilvl w:val="0"/>
          <w:numId w:val="0"/>
        </w:numPr>
      </w:pPr>
    </w:p>
    <w:p w14:paraId="4057C365" w14:textId="01EFC958" w:rsidR="007A335D" w:rsidRDefault="007A335D" w:rsidP="007A335D">
      <w:pPr>
        <w:pStyle w:val="Heading4"/>
        <w:numPr>
          <w:ilvl w:val="0"/>
          <w:numId w:val="0"/>
        </w:numPr>
      </w:pPr>
    </w:p>
    <w:p w14:paraId="670BEBAA" w14:textId="4F5CC987" w:rsidR="007A335D" w:rsidRDefault="007A335D" w:rsidP="007A335D">
      <w:pPr>
        <w:pStyle w:val="Heading4"/>
        <w:numPr>
          <w:ilvl w:val="0"/>
          <w:numId w:val="0"/>
        </w:numPr>
      </w:pPr>
    </w:p>
    <w:p w14:paraId="35AC18AF" w14:textId="77777777" w:rsidR="007A335D" w:rsidRDefault="007A335D" w:rsidP="007A335D">
      <w:pPr>
        <w:pStyle w:val="Heading4"/>
        <w:numPr>
          <w:ilvl w:val="0"/>
          <w:numId w:val="0"/>
        </w:numPr>
      </w:pPr>
    </w:p>
    <w:p w14:paraId="280CFC99" w14:textId="3E7DF0DB" w:rsidR="00F02CA1" w:rsidRDefault="00F02CA1" w:rsidP="00F02CA1">
      <w:pPr>
        <w:pStyle w:val="Heading3"/>
      </w:pPr>
      <w:r>
        <w:t xml:space="preserve">To timeout the code after certain time- </w:t>
      </w:r>
    </w:p>
    <w:p w14:paraId="008DD808" w14:textId="5DC34218" w:rsidR="00F02CA1" w:rsidRDefault="00F02CA1" w:rsidP="00F02CA1">
      <w:pPr>
        <w:pStyle w:val="Heading4"/>
      </w:pPr>
      <w:r>
        <w:rPr>
          <w:b/>
          <w:bCs/>
        </w:rPr>
        <w:t>“</w:t>
      </w:r>
      <w:r w:rsidRPr="00F02CA1">
        <w:rPr>
          <w:b/>
          <w:bCs/>
        </w:rPr>
        <w:t>sudo python3 sb2660_ping.py ping 8.8.8.8 timeout 5</w:t>
      </w:r>
      <w:r>
        <w:rPr>
          <w:b/>
          <w:bCs/>
        </w:rPr>
        <w:t>”</w:t>
      </w:r>
      <w:r>
        <w:t>.</w:t>
      </w:r>
    </w:p>
    <w:p w14:paraId="5ACE38F1" w14:textId="4B5471BD" w:rsidR="00F02CA1" w:rsidRDefault="00F02CA1" w:rsidP="00F02CA1">
      <w:pPr>
        <w:pStyle w:val="Heading4"/>
      </w:pPr>
      <w:r>
        <w:t>The above input would terminate the code after 5 seconds, if an echo request is sent just before the timeout, and if the response comes after timeout that packet won’t be displayed.</w:t>
      </w:r>
    </w:p>
    <w:p w14:paraId="019C2E1D" w14:textId="3CE15ECB" w:rsidR="007A335D" w:rsidRDefault="007A335D" w:rsidP="00F02CA1">
      <w:pPr>
        <w:pStyle w:val="Heading4"/>
      </w:pPr>
      <w:r>
        <w:t xml:space="preserve">Output </w:t>
      </w:r>
    </w:p>
    <w:p w14:paraId="2CFE606C" w14:textId="390829C5" w:rsidR="007A335D" w:rsidRDefault="007A335D" w:rsidP="007A335D">
      <w:pPr>
        <w:pStyle w:val="Heading4"/>
        <w:numPr>
          <w:ilvl w:val="0"/>
          <w:numId w:val="0"/>
        </w:numPr>
      </w:pPr>
      <w:r w:rsidRPr="007A335D">
        <w:rPr>
          <w:noProof/>
        </w:rPr>
        <w:drawing>
          <wp:inline distT="0" distB="0" distL="0" distR="0" wp14:anchorId="6E669A67" wp14:editId="48EE4406">
            <wp:extent cx="5486400" cy="503428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4023" w14:textId="100865A4" w:rsidR="007A335D" w:rsidRDefault="00CE2680" w:rsidP="007A335D">
      <w:pPr>
        <w:pStyle w:val="Heading4"/>
        <w:numPr>
          <w:ilvl w:val="0"/>
          <w:numId w:val="0"/>
        </w:numPr>
      </w:pPr>
      <w:r w:rsidRPr="00CE2680">
        <w:rPr>
          <w:noProof/>
        </w:rPr>
        <w:drawing>
          <wp:inline distT="0" distB="0" distL="0" distR="0" wp14:anchorId="0D7A1B62" wp14:editId="0AA5A71B">
            <wp:extent cx="5486400" cy="949960"/>
            <wp:effectExtent l="0" t="0" r="0" b="2540"/>
            <wp:docPr id="10" name="Picture 10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8577" cy="95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0C36" w14:textId="27513FF9" w:rsidR="00CE2680" w:rsidRDefault="00CE2680" w:rsidP="007A335D">
      <w:pPr>
        <w:pStyle w:val="Heading4"/>
        <w:numPr>
          <w:ilvl w:val="0"/>
          <w:numId w:val="0"/>
        </w:numPr>
      </w:pPr>
    </w:p>
    <w:p w14:paraId="730FEA74" w14:textId="44A24A6B" w:rsidR="00CE2680" w:rsidRDefault="00CE2680" w:rsidP="007A335D">
      <w:pPr>
        <w:pStyle w:val="Heading4"/>
        <w:numPr>
          <w:ilvl w:val="0"/>
          <w:numId w:val="0"/>
        </w:numPr>
      </w:pPr>
    </w:p>
    <w:p w14:paraId="210DC277" w14:textId="77777777" w:rsidR="00CE2680" w:rsidRDefault="00CE2680" w:rsidP="007A335D">
      <w:pPr>
        <w:pStyle w:val="Heading4"/>
        <w:numPr>
          <w:ilvl w:val="0"/>
          <w:numId w:val="0"/>
        </w:numPr>
      </w:pPr>
    </w:p>
    <w:p w14:paraId="112A5387" w14:textId="6BF3F796" w:rsidR="00897FCB" w:rsidRDefault="007143C2">
      <w:pPr>
        <w:pStyle w:val="Heading1"/>
      </w:pPr>
      <w:r>
        <w:lastRenderedPageBreak/>
        <w:t>Traceroute Program</w:t>
      </w:r>
    </w:p>
    <w:p w14:paraId="086FFD62" w14:textId="7B5AAB07" w:rsidR="007143C2" w:rsidRDefault="007143C2" w:rsidP="007143C2">
      <w:r>
        <w:t>This program finds the route a packet takes to reach the destination address, in this code you’re essentially finding out the route a normal ping packet takes to reach its destination.</w:t>
      </w:r>
    </w:p>
    <w:p w14:paraId="328052CB" w14:textId="32BDD2F5" w:rsidR="007143C2" w:rsidRDefault="007143C2" w:rsidP="007143C2">
      <w:r>
        <w:t>At every hop it sends 3 ICMP packet and expects a response from the first hop router/device to tell us the sender that the packet we’re sending won’t reach the desired destination as the TTL( Time to live) has decremented to 0. With every hop a packet takes the TTL decrements by 1.</w:t>
      </w:r>
    </w:p>
    <w:p w14:paraId="74E87BBE" w14:textId="4ADA0890" w:rsidR="007143C2" w:rsidRDefault="007143C2" w:rsidP="007143C2">
      <w:pPr>
        <w:pStyle w:val="Heading2"/>
      </w:pPr>
      <w:r>
        <w:t xml:space="preserve">Running the code </w:t>
      </w:r>
    </w:p>
    <w:p w14:paraId="2987575A" w14:textId="0D7AEF7C" w:rsidR="007143C2" w:rsidRDefault="007143C2" w:rsidP="007143C2">
      <w:pPr>
        <w:pStyle w:val="Heading3"/>
      </w:pPr>
      <w:r>
        <w:t xml:space="preserve">To generally find the route – </w:t>
      </w:r>
    </w:p>
    <w:p w14:paraId="1F4963E4" w14:textId="0D263DCC" w:rsidR="007143C2" w:rsidRDefault="007143C2" w:rsidP="007143C2">
      <w:pPr>
        <w:pStyle w:val="Heading4"/>
      </w:pPr>
      <w:r>
        <w:t>“</w:t>
      </w:r>
      <w:r w:rsidRPr="007143C2">
        <w:rPr>
          <w:b/>
          <w:bCs/>
        </w:rPr>
        <w:t>sudo python3 sb2660_traceroute.py traceroute 8.8.8.8</w:t>
      </w:r>
      <w:r>
        <w:rPr>
          <w:b/>
          <w:bCs/>
        </w:rPr>
        <w:t>”.</w:t>
      </w:r>
    </w:p>
    <w:p w14:paraId="6A30273B" w14:textId="0F1D655F" w:rsidR="007143C2" w:rsidRDefault="007143C2" w:rsidP="007143C2">
      <w:pPr>
        <w:pStyle w:val="Heading4"/>
      </w:pPr>
      <w:r>
        <w:t>We’re trying to find the route a packet takes to reach Google DNS Server.</w:t>
      </w:r>
    </w:p>
    <w:p w14:paraId="75C6B211" w14:textId="0E1A7B92" w:rsidR="007143C2" w:rsidRDefault="007143C2" w:rsidP="007143C2">
      <w:pPr>
        <w:pStyle w:val="Heading4"/>
      </w:pPr>
      <w:r>
        <w:t xml:space="preserve">Output </w:t>
      </w:r>
    </w:p>
    <w:p w14:paraId="2903464A" w14:textId="18922028" w:rsidR="007143C2" w:rsidRDefault="00517510" w:rsidP="00517510">
      <w:pPr>
        <w:pStyle w:val="Heading4"/>
        <w:numPr>
          <w:ilvl w:val="0"/>
          <w:numId w:val="0"/>
        </w:numPr>
      </w:pPr>
      <w:r w:rsidRPr="00517510">
        <w:rPr>
          <w:noProof/>
        </w:rPr>
        <w:drawing>
          <wp:inline distT="0" distB="0" distL="0" distR="0" wp14:anchorId="77571B73" wp14:editId="256C615F">
            <wp:extent cx="5484495" cy="4473758"/>
            <wp:effectExtent l="0" t="0" r="190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7639" cy="451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E2E9" w14:textId="515B995E" w:rsidR="00517510" w:rsidRDefault="00517510" w:rsidP="00517510">
      <w:pPr>
        <w:pStyle w:val="Heading4"/>
        <w:numPr>
          <w:ilvl w:val="0"/>
          <w:numId w:val="0"/>
        </w:numPr>
      </w:pPr>
      <w:r w:rsidRPr="00517510">
        <w:rPr>
          <w:noProof/>
        </w:rPr>
        <w:drawing>
          <wp:inline distT="0" distB="0" distL="0" distR="0" wp14:anchorId="751D6DD4" wp14:editId="428C9193">
            <wp:extent cx="4609785" cy="717498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0507" cy="77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C1EC" w14:textId="4DF84CEE" w:rsidR="00517510" w:rsidRDefault="00517510" w:rsidP="00517510">
      <w:pPr>
        <w:pStyle w:val="Heading4"/>
        <w:numPr>
          <w:ilvl w:val="0"/>
          <w:numId w:val="0"/>
        </w:numPr>
      </w:pPr>
    </w:p>
    <w:p w14:paraId="49AC2A44" w14:textId="6FB29A8A" w:rsidR="00517510" w:rsidRDefault="00517510" w:rsidP="00517510">
      <w:pPr>
        <w:pStyle w:val="Heading3"/>
      </w:pPr>
      <w:r>
        <w:lastRenderedPageBreak/>
        <w:t xml:space="preserve">To alter the number of queries sent per hop – </w:t>
      </w:r>
    </w:p>
    <w:p w14:paraId="66E7CBA1" w14:textId="5C6C3D2B" w:rsidR="00517510" w:rsidRDefault="00517510" w:rsidP="00517510">
      <w:pPr>
        <w:pStyle w:val="Heading4"/>
      </w:pPr>
      <w:r>
        <w:t>“</w:t>
      </w:r>
      <w:r w:rsidRPr="007143C2">
        <w:rPr>
          <w:b/>
          <w:bCs/>
        </w:rPr>
        <w:t>sudo python3 sb2660_traceroute.py traceroute 8.8.8.8</w:t>
      </w:r>
      <w:r>
        <w:rPr>
          <w:b/>
          <w:bCs/>
        </w:rPr>
        <w:t xml:space="preserve"> queries 1”.</w:t>
      </w:r>
    </w:p>
    <w:p w14:paraId="45CF5C02" w14:textId="774900A1" w:rsidR="00517510" w:rsidRDefault="00517510" w:rsidP="00517510">
      <w:pPr>
        <w:pStyle w:val="Heading4"/>
      </w:pPr>
      <w:r>
        <w:t>In general, traceroute send 3 probes per hop, in the above given input we change that to 1.</w:t>
      </w:r>
    </w:p>
    <w:p w14:paraId="3FEDF34A" w14:textId="52C3ED0B" w:rsidR="00517510" w:rsidRDefault="00517510" w:rsidP="00517510">
      <w:pPr>
        <w:pStyle w:val="Heading4"/>
      </w:pPr>
      <w:r>
        <w:t xml:space="preserve">Output </w:t>
      </w:r>
    </w:p>
    <w:p w14:paraId="41698DE5" w14:textId="4B95F8AE" w:rsidR="00517510" w:rsidRDefault="00517510" w:rsidP="00517510">
      <w:pPr>
        <w:pStyle w:val="Heading4"/>
        <w:numPr>
          <w:ilvl w:val="0"/>
          <w:numId w:val="0"/>
        </w:numPr>
      </w:pPr>
      <w:r w:rsidRPr="00517510">
        <w:rPr>
          <w:noProof/>
        </w:rPr>
        <w:drawing>
          <wp:inline distT="0" distB="0" distL="0" distR="0" wp14:anchorId="1D3BCCA6" wp14:editId="000947A1">
            <wp:extent cx="5486400" cy="33782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FE4E" w14:textId="5735E108" w:rsidR="00517510" w:rsidRDefault="00517510" w:rsidP="00517510">
      <w:pPr>
        <w:pStyle w:val="Heading4"/>
        <w:numPr>
          <w:ilvl w:val="0"/>
          <w:numId w:val="0"/>
        </w:numPr>
      </w:pPr>
    </w:p>
    <w:p w14:paraId="4906E2EC" w14:textId="7BCB913E" w:rsidR="00517510" w:rsidRDefault="00517510" w:rsidP="00517510">
      <w:pPr>
        <w:pStyle w:val="Heading3"/>
      </w:pPr>
      <w:r>
        <w:t xml:space="preserve">To print the summary of how many probes weren’t answered- </w:t>
      </w:r>
    </w:p>
    <w:p w14:paraId="799381B2" w14:textId="0125F4F9" w:rsidR="00517510" w:rsidRDefault="00517510" w:rsidP="00517510">
      <w:pPr>
        <w:pStyle w:val="Heading4"/>
      </w:pPr>
      <w:r>
        <w:t>“</w:t>
      </w:r>
      <w:r w:rsidRPr="007143C2">
        <w:rPr>
          <w:b/>
          <w:bCs/>
        </w:rPr>
        <w:t>sudo python3 sb2660_traceroute.py traceroute 8.8.8.8</w:t>
      </w:r>
      <w:r>
        <w:rPr>
          <w:b/>
          <w:bCs/>
        </w:rPr>
        <w:t xml:space="preserve"> summary”.</w:t>
      </w:r>
    </w:p>
    <w:p w14:paraId="4B8FE358" w14:textId="492579CE" w:rsidR="00517510" w:rsidRDefault="00517510" w:rsidP="00517510">
      <w:pPr>
        <w:pStyle w:val="Heading4"/>
      </w:pPr>
      <w:r>
        <w:t xml:space="preserve">The above code will still print the route the packet took to reach the destination, but in the </w:t>
      </w:r>
      <w:r w:rsidR="001056E4">
        <w:t>end,</w:t>
      </w:r>
      <w:r>
        <w:t xml:space="preserve"> it’ll tell you on which hop</w:t>
      </w:r>
      <w:r w:rsidR="001056E4">
        <w:t xml:space="preserve"> the probe wasn’t answered.</w:t>
      </w:r>
    </w:p>
    <w:p w14:paraId="712A3A9A" w14:textId="4875F10D" w:rsidR="00973E61" w:rsidRDefault="001056E4" w:rsidP="00973E61">
      <w:pPr>
        <w:pStyle w:val="Heading4"/>
      </w:pPr>
      <w:r>
        <w:t xml:space="preserve">An unanswered probe is denoted by a “*”, if </w:t>
      </w:r>
      <w:r w:rsidR="00973E61">
        <w:t>a packet is sent and a response is not received in 5 seconds, that probe has timed out.</w:t>
      </w:r>
    </w:p>
    <w:p w14:paraId="6FAD6DA4" w14:textId="36E1F8C3" w:rsidR="00973E61" w:rsidRDefault="00973E61" w:rsidP="00973E61">
      <w:pPr>
        <w:pStyle w:val="Heading4"/>
      </w:pPr>
      <w:r>
        <w:t>If 3 probes at a certain hop, it’ll increase the TTL by 1 and moves on to the next hop.</w:t>
      </w:r>
    </w:p>
    <w:p w14:paraId="54630D76" w14:textId="3C44F4C7" w:rsidR="001056E4" w:rsidRDefault="001056E4" w:rsidP="00517510">
      <w:pPr>
        <w:pStyle w:val="Heading4"/>
      </w:pPr>
      <w:r>
        <w:t xml:space="preserve">Output- </w:t>
      </w:r>
    </w:p>
    <w:p w14:paraId="3C6F565A" w14:textId="4C93736F" w:rsidR="001056E4" w:rsidRDefault="001056E4" w:rsidP="001056E4">
      <w:pPr>
        <w:pStyle w:val="Heading4"/>
        <w:numPr>
          <w:ilvl w:val="0"/>
          <w:numId w:val="0"/>
        </w:numPr>
      </w:pPr>
      <w:r w:rsidRPr="001056E4">
        <w:rPr>
          <w:noProof/>
        </w:rPr>
        <w:lastRenderedPageBreak/>
        <w:drawing>
          <wp:inline distT="0" distB="0" distL="0" distR="0" wp14:anchorId="1714565B" wp14:editId="5FBBF7FC">
            <wp:extent cx="5484383" cy="4481316"/>
            <wp:effectExtent l="0" t="0" r="2540" b="190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908" cy="454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4470" w14:textId="1E0E51BC" w:rsidR="004F412D" w:rsidRDefault="004F412D" w:rsidP="001056E4">
      <w:pPr>
        <w:pStyle w:val="Heading4"/>
        <w:numPr>
          <w:ilvl w:val="0"/>
          <w:numId w:val="0"/>
        </w:numPr>
      </w:pPr>
    </w:p>
    <w:p w14:paraId="4DCC6EDC" w14:textId="1B894440" w:rsidR="004F412D" w:rsidRDefault="004F412D" w:rsidP="004F412D">
      <w:pPr>
        <w:pStyle w:val="Heading1"/>
      </w:pPr>
      <w:r>
        <w:t xml:space="preserve">Resources used </w:t>
      </w:r>
      <w:r w:rsidR="0099528A">
        <w:t>and restrictions</w:t>
      </w:r>
    </w:p>
    <w:p w14:paraId="2382F369" w14:textId="3458BE19" w:rsidR="004F412D" w:rsidRDefault="004F412D" w:rsidP="004F412D">
      <w:pPr>
        <w:pStyle w:val="Heading2"/>
      </w:pPr>
      <w:r>
        <w:t>Libraries Used</w:t>
      </w:r>
    </w:p>
    <w:p w14:paraId="1C13CDB9" w14:textId="61C1CF0A" w:rsidR="004F412D" w:rsidRDefault="004F412D" w:rsidP="004F412D">
      <w:pPr>
        <w:pStyle w:val="Heading3"/>
      </w:pPr>
      <w:r>
        <w:t>Scapy – packet creation (</w:t>
      </w:r>
      <w:hyperlink r:id="rId17" w:history="1">
        <w:r w:rsidRPr="004421F4">
          <w:rPr>
            <w:rStyle w:val="Hyperlink"/>
          </w:rPr>
          <w:t>https://scapy.readthedocs.io/en/latest/usage.html</w:t>
        </w:r>
      </w:hyperlink>
      <w:r>
        <w:t>)</w:t>
      </w:r>
    </w:p>
    <w:p w14:paraId="4343F55E" w14:textId="23FC89A0" w:rsidR="004F412D" w:rsidRDefault="004F412D" w:rsidP="004F412D">
      <w:pPr>
        <w:pStyle w:val="Heading3"/>
      </w:pPr>
      <w:r>
        <w:t>Socket – to send and receive packet, also for altering TTL (</w:t>
      </w:r>
      <w:hyperlink r:id="rId18" w:history="1">
        <w:r w:rsidRPr="004421F4">
          <w:rPr>
            <w:rStyle w:val="Hyperlink"/>
          </w:rPr>
          <w:t>https://docs.python.org/3/library/sock</w:t>
        </w:r>
        <w:r w:rsidRPr="004421F4">
          <w:rPr>
            <w:rStyle w:val="Hyperlink"/>
          </w:rPr>
          <w:t>e</w:t>
        </w:r>
        <w:r w:rsidRPr="004421F4">
          <w:rPr>
            <w:rStyle w:val="Hyperlink"/>
          </w:rPr>
          <w:t>t.html</w:t>
        </w:r>
      </w:hyperlink>
      <w:r>
        <w:t>)</w:t>
      </w:r>
    </w:p>
    <w:p w14:paraId="4F054A70" w14:textId="7B33B7EE" w:rsidR="004F412D" w:rsidRDefault="004F412D" w:rsidP="004F412D">
      <w:pPr>
        <w:pStyle w:val="Heading3"/>
      </w:pPr>
      <w:r>
        <w:t>Time – For calculating round trip time .</w:t>
      </w:r>
    </w:p>
    <w:p w14:paraId="0A243062" w14:textId="0E11001A" w:rsidR="004F412D" w:rsidRDefault="004F412D" w:rsidP="004F412D">
      <w:pPr>
        <w:pStyle w:val="Heading3"/>
      </w:pPr>
      <w:r>
        <w:t xml:space="preserve">Struct – To unpack the receiving </w:t>
      </w:r>
      <w:proofErr w:type="gramStart"/>
      <w:r>
        <w:t>packet</w:t>
      </w:r>
      <w:proofErr w:type="gramEnd"/>
    </w:p>
    <w:p w14:paraId="46923DEC" w14:textId="213D50A2" w:rsidR="004F412D" w:rsidRDefault="004F412D" w:rsidP="004F412D">
      <w:pPr>
        <w:pStyle w:val="Heading3"/>
      </w:pPr>
      <w:r>
        <w:t xml:space="preserve">Sys – To take in command line </w:t>
      </w:r>
      <w:proofErr w:type="gramStart"/>
      <w:r>
        <w:t>arguments</w:t>
      </w:r>
      <w:proofErr w:type="gramEnd"/>
    </w:p>
    <w:p w14:paraId="2D0609C0" w14:textId="30085DB9" w:rsidR="004F412D" w:rsidRDefault="004F412D" w:rsidP="0099528A">
      <w:pPr>
        <w:pStyle w:val="Heading3"/>
      </w:pPr>
      <w:r>
        <w:t>Signal – To terminate the entire code after a certain time. (</w:t>
      </w:r>
      <w:hyperlink r:id="rId19" w:history="1">
        <w:r w:rsidRPr="004421F4">
          <w:rPr>
            <w:rStyle w:val="Hyperlink"/>
          </w:rPr>
          <w:t>https://docs.python.org/3/library/signal.html</w:t>
        </w:r>
      </w:hyperlink>
      <w:r>
        <w:t>)</w:t>
      </w:r>
    </w:p>
    <w:p w14:paraId="01A2D2A1" w14:textId="4EA2DF02" w:rsidR="0099528A" w:rsidRDefault="0099528A" w:rsidP="0099528A">
      <w:pPr>
        <w:pStyle w:val="Heading2"/>
      </w:pPr>
      <w:r>
        <w:t>Restrictions</w:t>
      </w:r>
    </w:p>
    <w:p w14:paraId="59521CAD" w14:textId="59118005" w:rsidR="0099528A" w:rsidRDefault="0099528A" w:rsidP="0099528A">
      <w:pPr>
        <w:pStyle w:val="Heading3"/>
      </w:pPr>
      <w:r>
        <w:t xml:space="preserve">The programs don’t take in multiple </w:t>
      </w:r>
      <w:proofErr w:type="gramStart"/>
      <w:r>
        <w:t>filters</w:t>
      </w:r>
      <w:proofErr w:type="gramEnd"/>
    </w:p>
    <w:p w14:paraId="7AEBE0A5" w14:textId="5C6BEEB4" w:rsidR="0099528A" w:rsidRPr="007143C2" w:rsidRDefault="0099528A" w:rsidP="0099528A">
      <w:pPr>
        <w:pStyle w:val="Heading3"/>
      </w:pPr>
      <w:r>
        <w:t xml:space="preserve">The program will </w:t>
      </w:r>
      <w:proofErr w:type="spellStart"/>
      <w:r>
        <w:t>will</w:t>
      </w:r>
      <w:proofErr w:type="spellEnd"/>
      <w:r>
        <w:t xml:space="preserve"> display a host name whenever it found for a particular </w:t>
      </w:r>
      <w:proofErr w:type="spellStart"/>
      <w:r>
        <w:t>ip</w:t>
      </w:r>
      <w:proofErr w:type="spellEnd"/>
      <w:r>
        <w:t xml:space="preserve">, else it’ll print just the </w:t>
      </w:r>
      <w:proofErr w:type="spellStart"/>
      <w:r>
        <w:t>ip</w:t>
      </w:r>
      <w:proofErr w:type="spellEnd"/>
      <w:r>
        <w:t>.</w:t>
      </w:r>
    </w:p>
    <w:sectPr w:rsidR="0099528A" w:rsidRPr="007143C2">
      <w:footerReference w:type="default" r:id="rId20"/>
      <w:pgSz w:w="12240" w:h="15840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8777B" w14:textId="77777777" w:rsidR="00F13B38" w:rsidRDefault="00F13B38">
      <w:pPr>
        <w:spacing w:after="0" w:line="240" w:lineRule="auto"/>
      </w:pPr>
      <w:r>
        <w:separator/>
      </w:r>
    </w:p>
    <w:p w14:paraId="6DCC4EB2" w14:textId="77777777" w:rsidR="00F13B38" w:rsidRDefault="00F13B38"/>
  </w:endnote>
  <w:endnote w:type="continuationSeparator" w:id="0">
    <w:p w14:paraId="1792223F" w14:textId="77777777" w:rsidR="00F13B38" w:rsidRDefault="00F13B38">
      <w:pPr>
        <w:spacing w:after="0" w:line="240" w:lineRule="auto"/>
      </w:pPr>
      <w:r>
        <w:continuationSeparator/>
      </w:r>
    </w:p>
    <w:p w14:paraId="5C387E23" w14:textId="77777777" w:rsidR="00F13B38" w:rsidRDefault="00F13B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BBAF5" w14:textId="77777777" w:rsidR="00897FCB" w:rsidRDefault="00000000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43716" w14:textId="77777777" w:rsidR="00F13B38" w:rsidRDefault="00F13B38">
      <w:pPr>
        <w:spacing w:after="0" w:line="240" w:lineRule="auto"/>
      </w:pPr>
      <w:r>
        <w:separator/>
      </w:r>
    </w:p>
    <w:p w14:paraId="79E1FE5C" w14:textId="77777777" w:rsidR="00F13B38" w:rsidRDefault="00F13B38"/>
  </w:footnote>
  <w:footnote w:type="continuationSeparator" w:id="0">
    <w:p w14:paraId="7C024F8E" w14:textId="77777777" w:rsidR="00F13B38" w:rsidRDefault="00F13B38">
      <w:pPr>
        <w:spacing w:after="0" w:line="240" w:lineRule="auto"/>
      </w:pPr>
      <w:r>
        <w:continuationSeparator/>
      </w:r>
    </w:p>
    <w:p w14:paraId="7FB2EA4D" w14:textId="77777777" w:rsidR="00F13B38" w:rsidRDefault="00F13B3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abstractNum w:abstractNumId="1" w15:restartNumberingAfterBreak="0">
    <w:nsid w:val="5A6B158D"/>
    <w:multiLevelType w:val="hybridMultilevel"/>
    <w:tmpl w:val="CBAAC466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 w16cid:durableId="80105504">
    <w:abstractNumId w:val="0"/>
  </w:num>
  <w:num w:numId="2" w16cid:durableId="18772305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1CA"/>
    <w:rsid w:val="001056E4"/>
    <w:rsid w:val="003E4B0C"/>
    <w:rsid w:val="004F412D"/>
    <w:rsid w:val="00517510"/>
    <w:rsid w:val="005311B7"/>
    <w:rsid w:val="007143C2"/>
    <w:rsid w:val="007A335D"/>
    <w:rsid w:val="00897FCB"/>
    <w:rsid w:val="00973E61"/>
    <w:rsid w:val="0099528A"/>
    <w:rsid w:val="00A74018"/>
    <w:rsid w:val="00CE2680"/>
    <w:rsid w:val="00E421CA"/>
    <w:rsid w:val="00F02CA1"/>
    <w:rsid w:val="00F13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E7D1D"/>
  <w15:chartTrackingRefBased/>
  <w15:docId w15:val="{58A9B920-AAE4-6247-A90B-C2899E20F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itle">
    <w:name w:val="Title"/>
    <w:basedOn w:val="Normal"/>
    <w:link w:val="TitleChar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  <w:ind w:left="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F412D"/>
    <w:rPr>
      <w:color w:val="58A8AD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41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F412D"/>
    <w:rPr>
      <w:color w:val="2B8073" w:themeColor="followedHyperlink"/>
      <w:u w:val="single"/>
    </w:rPr>
  </w:style>
  <w:style w:type="paragraph" w:styleId="ListParagraph">
    <w:name w:val="List Paragraph"/>
    <w:basedOn w:val="Normal"/>
    <w:uiPriority w:val="34"/>
    <w:semiHidden/>
    <w:unhideWhenUsed/>
    <w:qFormat/>
    <w:rsid w:val="009952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docs.python.org/3/library/socket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scapy.readthedocs.io/en/latest/usag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docs.python.org/3/library/signal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hreyasbelkune/Library/Containers/com.microsoft.Word/Data/Library/Application%20Support/Microsoft/Office/16.0/DTS/en-US%7b6B85A69E-8B7D-2643-94A1-21ADC6572DC2%7d/%7bC465F46A-6B4A-3C42-91A4-4399EC8BF2C1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{C465F46A-6B4A-3C42-91A4-4399EC8BF2C1}tf10002082.dotx</Template>
  <TotalTime>50</TotalTime>
  <Pages>6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Shreyas Belkune</cp:lastModifiedBy>
  <cp:revision>3</cp:revision>
  <dcterms:created xsi:type="dcterms:W3CDTF">2023-02-21T01:08:00Z</dcterms:created>
  <dcterms:modified xsi:type="dcterms:W3CDTF">2023-02-22T23:13:00Z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